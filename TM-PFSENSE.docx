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1739F" w14:textId="568268B3" w:rsidR="006828E9" w:rsidRDefault="006828E9">
      <w:r>
        <w:rPr>
          <w:noProof/>
        </w:rPr>
        <w:drawing>
          <wp:anchor distT="0" distB="0" distL="114300" distR="114300" simplePos="0" relativeHeight="251646976" behindDoc="1" locked="0" layoutInCell="1" allowOverlap="1" wp14:anchorId="262EDAA6" wp14:editId="7107AFBC">
            <wp:simplePos x="0" y="0"/>
            <wp:positionH relativeFrom="column">
              <wp:posOffset>-105410</wp:posOffset>
            </wp:positionH>
            <wp:positionV relativeFrom="paragraph">
              <wp:posOffset>-322580</wp:posOffset>
            </wp:positionV>
            <wp:extent cx="7559040" cy="10668000"/>
            <wp:effectExtent l="0" t="0" r="381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040" cy="10668000"/>
                    </a:xfrm>
                    <a:prstGeom prst="rect">
                      <a:avLst/>
                    </a:prstGeom>
                  </pic:spPr>
                </pic:pic>
              </a:graphicData>
            </a:graphic>
            <wp14:sizeRelH relativeFrom="page">
              <wp14:pctWidth>0</wp14:pctWidth>
            </wp14:sizeRelH>
            <wp14:sizeRelV relativeFrom="page">
              <wp14:pctHeight>0</wp14:pctHeight>
            </wp14:sizeRelV>
          </wp:anchor>
        </w:drawing>
      </w:r>
    </w:p>
    <w:p w14:paraId="26FBD533" w14:textId="4051B195" w:rsidR="0058332A" w:rsidRDefault="009A6D3D">
      <w:r>
        <w:rPr>
          <w:noProof/>
        </w:rPr>
        <mc:AlternateContent>
          <mc:Choice Requires="wps">
            <w:drawing>
              <wp:anchor distT="0" distB="0" distL="114300" distR="114300" simplePos="0" relativeHeight="251645952" behindDoc="0" locked="0" layoutInCell="1" allowOverlap="1" wp14:anchorId="45584491" wp14:editId="664B4BCF">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A436754" w14:textId="35455D66" w:rsidR="006B445E" w:rsidRPr="00B87D29" w:rsidRDefault="006828E9">
                            <w:pPr>
                              <w:rPr>
                                <w:rFonts w:ascii="Gill Sans MT" w:hAnsi="Gill Sans MT"/>
                                <w:b/>
                                <w:color w:val="0070C0"/>
                                <w:sz w:val="80"/>
                                <w:szCs w:val="80"/>
                              </w:rPr>
                            </w:pPr>
                            <w:r>
                              <w:rPr>
                                <w:rFonts w:ascii="Gill Sans MT" w:hAnsi="Gill Sans MT"/>
                                <w:b/>
                                <w:color w:val="0070C0"/>
                                <w:sz w:val="80"/>
                                <w:szCs w:val="80"/>
                              </w:rPr>
                              <w:t xml:space="preserve">Mise en place serveur </w:t>
                            </w:r>
                            <w:proofErr w:type="spellStart"/>
                            <w:r>
                              <w:rPr>
                                <w:rFonts w:ascii="Gill Sans MT" w:hAnsi="Gill Sans MT"/>
                                <w:b/>
                                <w:color w:val="0070C0"/>
                                <w:sz w:val="80"/>
                                <w:szCs w:val="80"/>
                              </w:rPr>
                              <w:t>Pfsense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84491"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" filled="f" stroked="f">
                <v:textbox>
                  <w:txbxContent>
                    <w:p w14:paraId="4A436754" w14:textId="35455D66" w:rsidR="006B445E" w:rsidRPr="00B87D29" w:rsidRDefault="006828E9">
                      <w:pPr>
                        <w:rPr>
                          <w:rFonts w:ascii="Gill Sans MT" w:hAnsi="Gill Sans MT"/>
                          <w:b/>
                          <w:color w:val="0070C0"/>
                          <w:sz w:val="80"/>
                          <w:szCs w:val="80"/>
                        </w:rPr>
                      </w:pPr>
                      <w:r>
                        <w:rPr>
                          <w:rFonts w:ascii="Gill Sans MT" w:hAnsi="Gill Sans MT"/>
                          <w:b/>
                          <w:color w:val="0070C0"/>
                          <w:sz w:val="80"/>
                          <w:szCs w:val="80"/>
                        </w:rPr>
                        <w:t xml:space="preserve">Mise en place serveur </w:t>
                      </w:r>
                      <w:proofErr w:type="spellStart"/>
                      <w:r>
                        <w:rPr>
                          <w:rFonts w:ascii="Gill Sans MT" w:hAnsi="Gill Sans MT"/>
                          <w:b/>
                          <w:color w:val="0070C0"/>
                          <w:sz w:val="80"/>
                          <w:szCs w:val="80"/>
                        </w:rPr>
                        <w:t>Pfsense</w:t>
                      </w:r>
                      <w:proofErr w:type="spellEnd"/>
                    </w:p>
                  </w:txbxContent>
                </v:textbox>
                <w10:wrap type="square"/>
              </v:shape>
            </w:pict>
          </mc:Fallback>
        </mc:AlternateContent>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r w:rsidR="006828E9">
        <w:tab/>
      </w:r>
    </w:p>
    <w:p w14:paraId="025B1EF1" w14:textId="3A0AAA08" w:rsidR="006828E9" w:rsidRDefault="006828E9"/>
    <w:p w14:paraId="4629BDA9" w14:textId="4A5DE48B" w:rsidR="006828E9" w:rsidRDefault="006828E9"/>
    <w:p w14:paraId="0F1594C5" w14:textId="49F90F19" w:rsidR="006828E9" w:rsidRDefault="006828E9"/>
    <w:p w14:paraId="72C5217F" w14:textId="0FA3092A" w:rsidR="006828E9" w:rsidRDefault="006828E9"/>
    <w:p w14:paraId="7CA345D4" w14:textId="1EBAD15A" w:rsidR="006828E9" w:rsidRDefault="006828E9"/>
    <w:p w14:paraId="7FFE1C91" w14:textId="529AF3B1" w:rsidR="006828E9" w:rsidRDefault="006828E9"/>
    <w:p w14:paraId="1D83A173" w14:textId="5DD56B94" w:rsidR="006828E9" w:rsidRDefault="006828E9"/>
    <w:p w14:paraId="5F8CEC73" w14:textId="3C57CFE5" w:rsidR="006828E9" w:rsidRDefault="006828E9"/>
    <w:p w14:paraId="0FCF4F0C" w14:textId="1F184472" w:rsidR="006828E9" w:rsidRDefault="006828E9"/>
    <w:p w14:paraId="01068F07" w14:textId="63D093A8" w:rsidR="006828E9" w:rsidRDefault="007A7273">
      <w:r>
        <w:rPr>
          <w:noProof/>
        </w:rPr>
        <mc:AlternateContent>
          <mc:Choice Requires="wps">
            <w:drawing>
              <wp:anchor distT="0" distB="0" distL="114300" distR="114300" simplePos="0" relativeHeight="251655168" behindDoc="0" locked="0" layoutInCell="1" allowOverlap="1" wp14:anchorId="71A83BEF" wp14:editId="51863A11">
                <wp:simplePos x="0" y="0"/>
                <wp:positionH relativeFrom="column">
                  <wp:posOffset>609600</wp:posOffset>
                </wp:positionH>
                <wp:positionV relativeFrom="paragraph">
                  <wp:posOffset>158115</wp:posOffset>
                </wp:positionV>
                <wp:extent cx="3414395" cy="93345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9334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09AD7C" w14:textId="3EEA7730" w:rsidR="006828E9" w:rsidRDefault="006828E9">
                            <w:pPr>
                              <w:rPr>
                                <w:rFonts w:ascii="Gill Sans MT" w:hAnsi="Gill Sans MT"/>
                                <w:color w:val="0070C0"/>
                                <w:sz w:val="34"/>
                                <w:szCs w:val="34"/>
                              </w:rPr>
                            </w:pPr>
                            <w:r>
                              <w:rPr>
                                <w:rFonts w:ascii="Gill Sans MT" w:hAnsi="Gill Sans MT"/>
                                <w:color w:val="0070C0"/>
                                <w:sz w:val="34"/>
                                <w:szCs w:val="34"/>
                              </w:rPr>
                              <w:t>TERRASSON Martin</w:t>
                            </w:r>
                          </w:p>
                          <w:p w14:paraId="23BE5171" w14:textId="7A21AD7E" w:rsidR="008915FD" w:rsidRPr="006828E9" w:rsidRDefault="006828E9">
                            <w:pPr>
                              <w:rPr>
                                <w:rFonts w:ascii="Gill Sans MT" w:hAnsi="Gill Sans MT"/>
                                <w:color w:val="0070C0"/>
                                <w:sz w:val="22"/>
                                <w:szCs w:val="22"/>
                              </w:rPr>
                            </w:pPr>
                            <w:r w:rsidRPr="006828E9">
                              <w:rPr>
                                <w:rFonts w:ascii="Gill Sans MT" w:hAnsi="Gill Sans MT"/>
                                <w:color w:val="0070C0"/>
                                <w:sz w:val="22"/>
                                <w:szCs w:val="22"/>
                              </w:rPr>
                              <w:t>BTS SIO option SISR</w:t>
                            </w:r>
                          </w:p>
                          <w:p w14:paraId="2237D9B8" w14:textId="226126AC" w:rsidR="006828E9" w:rsidRPr="006828E9" w:rsidRDefault="006828E9">
                            <w:pPr>
                              <w:rPr>
                                <w:rFonts w:ascii="Gill Sans MT" w:hAnsi="Gill Sans MT"/>
                                <w:color w:val="0070C0"/>
                              </w:rPr>
                            </w:pPr>
                            <w:r>
                              <w:rPr>
                                <w:rFonts w:ascii="Gill Sans MT" w:hAnsi="Gill Sans MT"/>
                                <w:color w:val="0070C0"/>
                              </w:rPr>
                              <w:t>Session 2020-2022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83BEF" id="Zone de texte 4" o:spid="_x0000_s1027" type="#_x0000_t202" style="position:absolute;margin-left:48pt;margin-top:12.45pt;width:268.85pt;height:7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" filled="f" stroked="f">
                <v:textbox>
                  <w:txbxContent>
                    <w:p w14:paraId="7909AD7C" w14:textId="3EEA7730" w:rsidR="006828E9" w:rsidRDefault="006828E9">
                      <w:pPr>
                        <w:rPr>
                          <w:rFonts w:ascii="Gill Sans MT" w:hAnsi="Gill Sans MT"/>
                          <w:color w:val="0070C0"/>
                          <w:sz w:val="34"/>
                          <w:szCs w:val="34"/>
                        </w:rPr>
                      </w:pPr>
                      <w:r>
                        <w:rPr>
                          <w:rFonts w:ascii="Gill Sans MT" w:hAnsi="Gill Sans MT"/>
                          <w:color w:val="0070C0"/>
                          <w:sz w:val="34"/>
                          <w:szCs w:val="34"/>
                        </w:rPr>
                        <w:t>TERRASSON Martin</w:t>
                      </w:r>
                    </w:p>
                    <w:p w14:paraId="23BE5171" w14:textId="7A21AD7E" w:rsidR="008915FD" w:rsidRPr="006828E9" w:rsidRDefault="006828E9">
                      <w:pPr>
                        <w:rPr>
                          <w:rFonts w:ascii="Gill Sans MT" w:hAnsi="Gill Sans MT"/>
                          <w:color w:val="0070C0"/>
                          <w:sz w:val="22"/>
                          <w:szCs w:val="22"/>
                        </w:rPr>
                      </w:pPr>
                      <w:r w:rsidRPr="006828E9">
                        <w:rPr>
                          <w:rFonts w:ascii="Gill Sans MT" w:hAnsi="Gill Sans MT"/>
                          <w:color w:val="0070C0"/>
                          <w:sz w:val="22"/>
                          <w:szCs w:val="22"/>
                        </w:rPr>
                        <w:t>BTS SIO option SISR</w:t>
                      </w:r>
                    </w:p>
                    <w:p w14:paraId="2237D9B8" w14:textId="226126AC" w:rsidR="006828E9" w:rsidRPr="006828E9" w:rsidRDefault="006828E9">
                      <w:pPr>
                        <w:rPr>
                          <w:rFonts w:ascii="Gill Sans MT" w:hAnsi="Gill Sans MT"/>
                          <w:color w:val="0070C0"/>
                        </w:rPr>
                      </w:pPr>
                      <w:r>
                        <w:rPr>
                          <w:rFonts w:ascii="Gill Sans MT" w:hAnsi="Gill Sans MT"/>
                          <w:color w:val="0070C0"/>
                        </w:rPr>
                        <w:t>Session 2020-2022</w:t>
                      </w:r>
                    </w:p>
                  </w:txbxContent>
                </v:textbox>
                <w10:wrap type="square"/>
              </v:shape>
            </w:pict>
          </mc:Fallback>
        </mc:AlternateContent>
      </w:r>
    </w:p>
    <w:p w14:paraId="4ECD096E" w14:textId="25D47D1D" w:rsidR="006828E9" w:rsidRDefault="006828E9"/>
    <w:p w14:paraId="47292417" w14:textId="105A607F" w:rsidR="006828E9" w:rsidRDefault="006828E9"/>
    <w:p w14:paraId="7634AF51" w14:textId="5E36A5B1" w:rsidR="006828E9" w:rsidRDefault="006828E9"/>
    <w:p w14:paraId="717F6D76" w14:textId="409732DD" w:rsidR="006828E9" w:rsidRDefault="006828E9"/>
    <w:p w14:paraId="038730D0" w14:textId="74685DF2" w:rsidR="006828E9" w:rsidRDefault="006828E9"/>
    <w:p w14:paraId="62E90A91" w14:textId="21474E0B" w:rsidR="006828E9" w:rsidRDefault="006828E9"/>
    <w:p w14:paraId="4789CF04" w14:textId="1D234295" w:rsidR="006828E9" w:rsidRDefault="006828E9"/>
    <w:p w14:paraId="498ECBD9" w14:textId="062F1655" w:rsidR="006828E9" w:rsidRDefault="006828E9"/>
    <w:p w14:paraId="57786DD4" w14:textId="421A4BA3" w:rsidR="006828E9" w:rsidRDefault="006828E9"/>
    <w:p w14:paraId="05D47C18" w14:textId="43A949F5" w:rsidR="006828E9" w:rsidRDefault="006828E9"/>
    <w:p w14:paraId="50872068" w14:textId="6AF31EE7" w:rsidR="006828E9" w:rsidRDefault="006828E9"/>
    <w:p w14:paraId="0BF57E0E" w14:textId="67A0F289" w:rsidR="006828E9" w:rsidRDefault="006828E9"/>
    <w:p w14:paraId="46036AD0" w14:textId="0C257B91" w:rsidR="006828E9" w:rsidRDefault="006828E9"/>
    <w:p w14:paraId="15022087" w14:textId="0DA68D06" w:rsidR="006828E9" w:rsidRDefault="006828E9"/>
    <w:p w14:paraId="497CD893" w14:textId="558D5E7C" w:rsidR="006828E9" w:rsidRDefault="006828E9"/>
    <w:p w14:paraId="2B6EA825" w14:textId="4F3558E6" w:rsidR="006828E9" w:rsidRDefault="006828E9"/>
    <w:p w14:paraId="4CA05801" w14:textId="2295CF7D" w:rsidR="006828E9" w:rsidRDefault="006828E9"/>
    <w:p w14:paraId="10DB66DB" w14:textId="4C05AA1D" w:rsidR="006828E9" w:rsidRDefault="006828E9"/>
    <w:p w14:paraId="105BEA1D" w14:textId="31310A44" w:rsidR="006828E9" w:rsidRDefault="006828E9"/>
    <w:p w14:paraId="4163A13A" w14:textId="491AD8F8" w:rsidR="006828E9" w:rsidRDefault="006828E9"/>
    <w:p w14:paraId="2AA62F86" w14:textId="32611D51" w:rsidR="006828E9" w:rsidRDefault="006828E9"/>
    <w:p w14:paraId="13211077" w14:textId="76814ED0" w:rsidR="006828E9" w:rsidRDefault="006828E9"/>
    <w:p w14:paraId="59B97A7F" w14:textId="3E698243" w:rsidR="006828E9" w:rsidRDefault="006828E9"/>
    <w:p w14:paraId="19DCC41D" w14:textId="455C548B" w:rsidR="006828E9" w:rsidRDefault="006828E9"/>
    <w:p w14:paraId="02242155" w14:textId="3F1F5C45" w:rsidR="006828E9" w:rsidRDefault="006828E9"/>
    <w:p w14:paraId="3123AB38" w14:textId="406C6041" w:rsidR="006828E9" w:rsidRDefault="006828E9"/>
    <w:p w14:paraId="18B58072" w14:textId="527166CB" w:rsidR="006828E9" w:rsidRDefault="006828E9"/>
    <w:p w14:paraId="4A0D9DD5" w14:textId="076CC934" w:rsidR="006828E9" w:rsidRDefault="006828E9"/>
    <w:p w14:paraId="736F74AD" w14:textId="15DC182C" w:rsidR="006828E9" w:rsidRDefault="006828E9"/>
    <w:p w14:paraId="37980542" w14:textId="5E0E946F" w:rsidR="006828E9" w:rsidRDefault="006828E9"/>
    <w:p w14:paraId="70614FE5" w14:textId="604301C5" w:rsidR="006828E9" w:rsidRDefault="006828E9"/>
    <w:p w14:paraId="05A7CCE5" w14:textId="0FBDF5BF" w:rsidR="006828E9" w:rsidRDefault="006828E9"/>
    <w:p w14:paraId="7ABB4279" w14:textId="7CF2163D" w:rsidR="006828E9" w:rsidRDefault="006828E9"/>
    <w:p w14:paraId="6E4C0CC8" w14:textId="526BCEDE" w:rsidR="006828E9" w:rsidRDefault="006828E9"/>
    <w:p w14:paraId="0A28F055" w14:textId="60155893" w:rsidR="006828E9" w:rsidRDefault="006828E9"/>
    <w:p w14:paraId="7D131750" w14:textId="0AA5EA0F" w:rsidR="006828E9" w:rsidRDefault="006828E9"/>
    <w:p w14:paraId="1E7A3166" w14:textId="7EED2A59" w:rsidR="006828E9" w:rsidRDefault="00E10DC4">
      <w:r>
        <w:rPr>
          <w:noProof/>
        </w:rPr>
        <w:drawing>
          <wp:anchor distT="0" distB="0" distL="114300" distR="114300" simplePos="0" relativeHeight="251658240" behindDoc="0" locked="0" layoutInCell="1" allowOverlap="1" wp14:anchorId="28C3E84F" wp14:editId="6B7E8AD2">
            <wp:simplePos x="0" y="0"/>
            <wp:positionH relativeFrom="column">
              <wp:posOffset>4266266</wp:posOffset>
            </wp:positionH>
            <wp:positionV relativeFrom="paragraph">
              <wp:posOffset>8159</wp:posOffset>
            </wp:positionV>
            <wp:extent cx="3010619" cy="886062"/>
            <wp:effectExtent l="0" t="0" r="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0619" cy="886062"/>
                    </a:xfrm>
                    <a:prstGeom prst="rect">
                      <a:avLst/>
                    </a:prstGeom>
                    <a:noFill/>
                    <a:ln>
                      <a:noFill/>
                    </a:ln>
                  </pic:spPr>
                </pic:pic>
              </a:graphicData>
            </a:graphic>
          </wp:anchor>
        </w:drawing>
      </w:r>
    </w:p>
    <w:p w14:paraId="528E6D03" w14:textId="3729897F" w:rsidR="006828E9" w:rsidRDefault="006828E9"/>
    <w:p w14:paraId="34D8BEC7" w14:textId="6CA6708F" w:rsidR="006828E9" w:rsidRDefault="006828E9"/>
    <w:p w14:paraId="1B5EC4C9" w14:textId="1180FA29" w:rsidR="006828E9" w:rsidRDefault="006828E9" w:rsidP="006828E9">
      <w:pPr>
        <w:jc w:val="center"/>
      </w:pPr>
    </w:p>
    <w:p w14:paraId="1C09C366" w14:textId="617BCBEE" w:rsidR="006828E9" w:rsidRDefault="006828E9" w:rsidP="006828E9">
      <w:pPr>
        <w:jc w:val="center"/>
      </w:pPr>
    </w:p>
    <w:p w14:paraId="654B5C19" w14:textId="171927D7" w:rsidR="00E45781" w:rsidRDefault="00E45781" w:rsidP="006828E9">
      <w:pPr>
        <w:jc w:val="center"/>
      </w:pPr>
    </w:p>
    <w:p w14:paraId="3B1A2724" w14:textId="755C6738" w:rsidR="00E45781" w:rsidRDefault="00E45781" w:rsidP="006828E9">
      <w:pPr>
        <w:jc w:val="center"/>
      </w:pPr>
    </w:p>
    <w:p w14:paraId="74F0B2B2" w14:textId="51045179" w:rsidR="00E45781" w:rsidRDefault="00E45781" w:rsidP="006828E9">
      <w:pPr>
        <w:jc w:val="center"/>
      </w:pPr>
    </w:p>
    <w:p w14:paraId="2DB65DB5" w14:textId="77777777" w:rsidR="00E45781" w:rsidRDefault="00E45781" w:rsidP="006828E9">
      <w:pPr>
        <w:jc w:val="center"/>
      </w:pPr>
    </w:p>
    <w:p w14:paraId="53F29BF2" w14:textId="1D556B2F" w:rsidR="006828E9" w:rsidRDefault="006828E9" w:rsidP="006828E9">
      <w:pPr>
        <w:jc w:val="center"/>
      </w:pPr>
    </w:p>
    <w:p w14:paraId="56927349" w14:textId="59FFF2E3" w:rsidR="006828E9" w:rsidRDefault="006828E9" w:rsidP="007158DC">
      <w:pPr>
        <w:jc w:val="center"/>
        <w:rPr>
          <w:b/>
          <w:bCs/>
          <w:i/>
          <w:iCs/>
          <w:sz w:val="96"/>
          <w:szCs w:val="96"/>
          <w:u w:val="single"/>
        </w:rPr>
      </w:pPr>
      <w:r w:rsidRPr="006828E9">
        <w:rPr>
          <w:b/>
          <w:bCs/>
          <w:i/>
          <w:iCs/>
          <w:sz w:val="96"/>
          <w:szCs w:val="96"/>
          <w:u w:val="single"/>
        </w:rPr>
        <w:t xml:space="preserve">SOMMAIRE </w:t>
      </w:r>
    </w:p>
    <w:sdt>
      <w:sdtPr>
        <w:rPr>
          <w:rFonts w:asciiTheme="minorHAnsi" w:eastAsiaTheme="minorEastAsia" w:hAnsiTheme="minorHAnsi" w:cstheme="minorBidi"/>
          <w:color w:val="auto"/>
          <w:sz w:val="24"/>
          <w:szCs w:val="24"/>
        </w:rPr>
        <w:id w:val="584195332"/>
        <w:docPartObj>
          <w:docPartGallery w:val="Table of Contents"/>
          <w:docPartUnique/>
        </w:docPartObj>
      </w:sdtPr>
      <w:sdtEndPr>
        <w:rPr>
          <w:b/>
          <w:bCs/>
        </w:rPr>
      </w:sdtEndPr>
      <w:sdtContent>
        <w:p w14:paraId="70A294AB" w14:textId="1DE5BBFB" w:rsidR="00D07AA2" w:rsidRDefault="00D07AA2">
          <w:pPr>
            <w:pStyle w:val="En-ttedetabledesmatires"/>
          </w:pPr>
          <w:r>
            <w:t>Table des matières</w:t>
          </w:r>
        </w:p>
        <w:p w14:paraId="13AE477C" w14:textId="1BEDAA35" w:rsidR="000D125E" w:rsidRDefault="00D07AA2">
          <w:pPr>
            <w:pStyle w:val="TM1"/>
            <w:tabs>
              <w:tab w:val="right" w:leader="dot" w:pos="11512"/>
            </w:tabs>
            <w:rPr>
              <w:rFonts w:cstheme="minorBidi"/>
              <w:noProof/>
            </w:rPr>
          </w:pPr>
          <w:r>
            <w:fldChar w:fldCharType="begin"/>
          </w:r>
          <w:r>
            <w:instrText xml:space="preserve"> TOC \o "1-3" \h \z \u </w:instrText>
          </w:r>
          <w:r>
            <w:fldChar w:fldCharType="separate"/>
          </w:r>
          <w:hyperlink w:anchor="_Toc101971992" w:history="1">
            <w:r w:rsidR="000D125E" w:rsidRPr="00FE6127">
              <w:rPr>
                <w:rStyle w:val="Lienhypertexte"/>
                <w:rFonts w:ascii="Times New Roman" w:hAnsi="Times New Roman"/>
                <w:b/>
                <w:bCs/>
                <w:noProof/>
              </w:rPr>
              <w:t>I ] Présentation projet :</w:t>
            </w:r>
            <w:r w:rsidR="000D125E">
              <w:rPr>
                <w:noProof/>
                <w:webHidden/>
              </w:rPr>
              <w:tab/>
            </w:r>
            <w:r w:rsidR="000D125E">
              <w:rPr>
                <w:noProof/>
                <w:webHidden/>
              </w:rPr>
              <w:fldChar w:fldCharType="begin"/>
            </w:r>
            <w:r w:rsidR="000D125E">
              <w:rPr>
                <w:noProof/>
                <w:webHidden/>
              </w:rPr>
              <w:instrText xml:space="preserve"> PAGEREF _Toc101971992 \h </w:instrText>
            </w:r>
            <w:r w:rsidR="000D125E">
              <w:rPr>
                <w:noProof/>
                <w:webHidden/>
              </w:rPr>
            </w:r>
            <w:r w:rsidR="000D125E">
              <w:rPr>
                <w:noProof/>
                <w:webHidden/>
              </w:rPr>
              <w:fldChar w:fldCharType="separate"/>
            </w:r>
            <w:r w:rsidR="000D125E">
              <w:rPr>
                <w:noProof/>
                <w:webHidden/>
              </w:rPr>
              <w:t>3</w:t>
            </w:r>
            <w:r w:rsidR="000D125E">
              <w:rPr>
                <w:noProof/>
                <w:webHidden/>
              </w:rPr>
              <w:fldChar w:fldCharType="end"/>
            </w:r>
          </w:hyperlink>
        </w:p>
        <w:p w14:paraId="1FF91D1E" w14:textId="4ADE8AC6" w:rsidR="000D125E" w:rsidRDefault="00A63C50">
          <w:pPr>
            <w:pStyle w:val="TM2"/>
            <w:tabs>
              <w:tab w:val="right" w:leader="dot" w:pos="11512"/>
            </w:tabs>
            <w:rPr>
              <w:rFonts w:cstheme="minorBidi"/>
              <w:noProof/>
            </w:rPr>
          </w:pPr>
          <w:hyperlink w:anchor="_Toc101971993" w:history="1">
            <w:r w:rsidR="000D125E" w:rsidRPr="00FE6127">
              <w:rPr>
                <w:rStyle w:val="Lienhypertexte"/>
                <w:noProof/>
              </w:rPr>
              <w:t>A ) Présentation Pare-feu :</w:t>
            </w:r>
            <w:r w:rsidR="000D125E">
              <w:rPr>
                <w:noProof/>
                <w:webHidden/>
              </w:rPr>
              <w:tab/>
            </w:r>
            <w:r w:rsidR="000D125E">
              <w:rPr>
                <w:noProof/>
                <w:webHidden/>
              </w:rPr>
              <w:fldChar w:fldCharType="begin"/>
            </w:r>
            <w:r w:rsidR="000D125E">
              <w:rPr>
                <w:noProof/>
                <w:webHidden/>
              </w:rPr>
              <w:instrText xml:space="preserve"> PAGEREF _Toc101971993 \h </w:instrText>
            </w:r>
            <w:r w:rsidR="000D125E">
              <w:rPr>
                <w:noProof/>
                <w:webHidden/>
              </w:rPr>
            </w:r>
            <w:r w:rsidR="000D125E">
              <w:rPr>
                <w:noProof/>
                <w:webHidden/>
              </w:rPr>
              <w:fldChar w:fldCharType="separate"/>
            </w:r>
            <w:r w:rsidR="000D125E">
              <w:rPr>
                <w:noProof/>
                <w:webHidden/>
              </w:rPr>
              <w:t>3</w:t>
            </w:r>
            <w:r w:rsidR="000D125E">
              <w:rPr>
                <w:noProof/>
                <w:webHidden/>
              </w:rPr>
              <w:fldChar w:fldCharType="end"/>
            </w:r>
          </w:hyperlink>
        </w:p>
        <w:p w14:paraId="32DEBCCD" w14:textId="44D0C1A0" w:rsidR="000D125E" w:rsidRDefault="00A63C50">
          <w:pPr>
            <w:pStyle w:val="TM2"/>
            <w:tabs>
              <w:tab w:val="right" w:leader="dot" w:pos="11512"/>
            </w:tabs>
            <w:rPr>
              <w:rFonts w:cstheme="minorBidi"/>
              <w:noProof/>
            </w:rPr>
          </w:pPr>
          <w:hyperlink w:anchor="_Toc101971994" w:history="1">
            <w:r w:rsidR="000D125E" w:rsidRPr="00FE6127">
              <w:rPr>
                <w:rStyle w:val="Lienhypertexte"/>
                <w:noProof/>
              </w:rPr>
              <w:t>B ) Présentation Pfsense :</w:t>
            </w:r>
            <w:r w:rsidR="000D125E">
              <w:rPr>
                <w:noProof/>
                <w:webHidden/>
              </w:rPr>
              <w:tab/>
            </w:r>
            <w:r w:rsidR="000D125E">
              <w:rPr>
                <w:noProof/>
                <w:webHidden/>
              </w:rPr>
              <w:fldChar w:fldCharType="begin"/>
            </w:r>
            <w:r w:rsidR="000D125E">
              <w:rPr>
                <w:noProof/>
                <w:webHidden/>
              </w:rPr>
              <w:instrText xml:space="preserve"> PAGEREF _Toc101971994 \h </w:instrText>
            </w:r>
            <w:r w:rsidR="000D125E">
              <w:rPr>
                <w:noProof/>
                <w:webHidden/>
              </w:rPr>
            </w:r>
            <w:r w:rsidR="000D125E">
              <w:rPr>
                <w:noProof/>
                <w:webHidden/>
              </w:rPr>
              <w:fldChar w:fldCharType="separate"/>
            </w:r>
            <w:r w:rsidR="000D125E">
              <w:rPr>
                <w:noProof/>
                <w:webHidden/>
              </w:rPr>
              <w:t>3</w:t>
            </w:r>
            <w:r w:rsidR="000D125E">
              <w:rPr>
                <w:noProof/>
                <w:webHidden/>
              </w:rPr>
              <w:fldChar w:fldCharType="end"/>
            </w:r>
          </w:hyperlink>
        </w:p>
        <w:p w14:paraId="25FDC117" w14:textId="147F135D" w:rsidR="000D125E" w:rsidRDefault="00A63C50">
          <w:pPr>
            <w:pStyle w:val="TM2"/>
            <w:tabs>
              <w:tab w:val="right" w:leader="dot" w:pos="11512"/>
            </w:tabs>
            <w:rPr>
              <w:rFonts w:cstheme="minorBidi"/>
              <w:noProof/>
            </w:rPr>
          </w:pPr>
          <w:hyperlink w:anchor="_Toc101971995" w:history="1">
            <w:r w:rsidR="000D125E" w:rsidRPr="00FE6127">
              <w:rPr>
                <w:rStyle w:val="Lienhypertexte"/>
                <w:noProof/>
              </w:rPr>
              <w:t>C ) Solutions utilisées :</w:t>
            </w:r>
            <w:r w:rsidR="000D125E">
              <w:rPr>
                <w:noProof/>
                <w:webHidden/>
              </w:rPr>
              <w:tab/>
            </w:r>
            <w:r w:rsidR="000D125E">
              <w:rPr>
                <w:noProof/>
                <w:webHidden/>
              </w:rPr>
              <w:fldChar w:fldCharType="begin"/>
            </w:r>
            <w:r w:rsidR="000D125E">
              <w:rPr>
                <w:noProof/>
                <w:webHidden/>
              </w:rPr>
              <w:instrText xml:space="preserve"> PAGEREF _Toc101971995 \h </w:instrText>
            </w:r>
            <w:r w:rsidR="000D125E">
              <w:rPr>
                <w:noProof/>
                <w:webHidden/>
              </w:rPr>
            </w:r>
            <w:r w:rsidR="000D125E">
              <w:rPr>
                <w:noProof/>
                <w:webHidden/>
              </w:rPr>
              <w:fldChar w:fldCharType="separate"/>
            </w:r>
            <w:r w:rsidR="000D125E">
              <w:rPr>
                <w:noProof/>
                <w:webHidden/>
              </w:rPr>
              <w:t>4</w:t>
            </w:r>
            <w:r w:rsidR="000D125E">
              <w:rPr>
                <w:noProof/>
                <w:webHidden/>
              </w:rPr>
              <w:fldChar w:fldCharType="end"/>
            </w:r>
          </w:hyperlink>
        </w:p>
        <w:p w14:paraId="12E5672D" w14:textId="51657569" w:rsidR="000D125E" w:rsidRDefault="00A63C50">
          <w:pPr>
            <w:pStyle w:val="TM2"/>
            <w:tabs>
              <w:tab w:val="right" w:leader="dot" w:pos="11512"/>
            </w:tabs>
            <w:rPr>
              <w:rFonts w:cstheme="minorBidi"/>
              <w:noProof/>
            </w:rPr>
          </w:pPr>
          <w:hyperlink w:anchor="_Toc101971996" w:history="1">
            <w:r w:rsidR="000D125E" w:rsidRPr="00FE6127">
              <w:rPr>
                <w:rStyle w:val="Lienhypertexte"/>
                <w:noProof/>
              </w:rPr>
              <w:t>D ) Objectifs :</w:t>
            </w:r>
            <w:r w:rsidR="000D125E">
              <w:rPr>
                <w:noProof/>
                <w:webHidden/>
              </w:rPr>
              <w:tab/>
            </w:r>
            <w:r w:rsidR="000D125E">
              <w:rPr>
                <w:noProof/>
                <w:webHidden/>
              </w:rPr>
              <w:fldChar w:fldCharType="begin"/>
            </w:r>
            <w:r w:rsidR="000D125E">
              <w:rPr>
                <w:noProof/>
                <w:webHidden/>
              </w:rPr>
              <w:instrText xml:space="preserve"> PAGEREF _Toc101971996 \h </w:instrText>
            </w:r>
            <w:r w:rsidR="000D125E">
              <w:rPr>
                <w:noProof/>
                <w:webHidden/>
              </w:rPr>
            </w:r>
            <w:r w:rsidR="000D125E">
              <w:rPr>
                <w:noProof/>
                <w:webHidden/>
              </w:rPr>
              <w:fldChar w:fldCharType="separate"/>
            </w:r>
            <w:r w:rsidR="000D125E">
              <w:rPr>
                <w:noProof/>
                <w:webHidden/>
              </w:rPr>
              <w:t>4</w:t>
            </w:r>
            <w:r w:rsidR="000D125E">
              <w:rPr>
                <w:noProof/>
                <w:webHidden/>
              </w:rPr>
              <w:fldChar w:fldCharType="end"/>
            </w:r>
          </w:hyperlink>
        </w:p>
        <w:p w14:paraId="05B3D855" w14:textId="5089B47D" w:rsidR="000D125E" w:rsidRDefault="00A63C50">
          <w:pPr>
            <w:pStyle w:val="TM2"/>
            <w:tabs>
              <w:tab w:val="right" w:leader="dot" w:pos="11512"/>
            </w:tabs>
            <w:rPr>
              <w:rFonts w:cstheme="minorBidi"/>
              <w:noProof/>
            </w:rPr>
          </w:pPr>
          <w:hyperlink w:anchor="_Toc101971997" w:history="1">
            <w:r w:rsidR="000D125E" w:rsidRPr="00FE6127">
              <w:rPr>
                <w:rStyle w:val="Lienhypertexte"/>
                <w:noProof/>
              </w:rPr>
              <w:t>E ) Prérequis :</w:t>
            </w:r>
            <w:r w:rsidR="000D125E">
              <w:rPr>
                <w:noProof/>
                <w:webHidden/>
              </w:rPr>
              <w:tab/>
            </w:r>
            <w:r w:rsidR="000D125E">
              <w:rPr>
                <w:noProof/>
                <w:webHidden/>
              </w:rPr>
              <w:fldChar w:fldCharType="begin"/>
            </w:r>
            <w:r w:rsidR="000D125E">
              <w:rPr>
                <w:noProof/>
                <w:webHidden/>
              </w:rPr>
              <w:instrText xml:space="preserve"> PAGEREF _Toc101971997 \h </w:instrText>
            </w:r>
            <w:r w:rsidR="000D125E">
              <w:rPr>
                <w:noProof/>
                <w:webHidden/>
              </w:rPr>
            </w:r>
            <w:r w:rsidR="000D125E">
              <w:rPr>
                <w:noProof/>
                <w:webHidden/>
              </w:rPr>
              <w:fldChar w:fldCharType="separate"/>
            </w:r>
            <w:r w:rsidR="000D125E">
              <w:rPr>
                <w:noProof/>
                <w:webHidden/>
              </w:rPr>
              <w:t>4</w:t>
            </w:r>
            <w:r w:rsidR="000D125E">
              <w:rPr>
                <w:noProof/>
                <w:webHidden/>
              </w:rPr>
              <w:fldChar w:fldCharType="end"/>
            </w:r>
          </w:hyperlink>
        </w:p>
        <w:p w14:paraId="5F7EE415" w14:textId="17C06BCB" w:rsidR="000D125E" w:rsidRDefault="00A63C50">
          <w:pPr>
            <w:pStyle w:val="TM1"/>
            <w:tabs>
              <w:tab w:val="right" w:leader="dot" w:pos="11512"/>
            </w:tabs>
            <w:rPr>
              <w:rFonts w:cstheme="minorBidi"/>
              <w:noProof/>
            </w:rPr>
          </w:pPr>
          <w:hyperlink w:anchor="_Toc101971998" w:history="1">
            <w:r w:rsidR="000D125E" w:rsidRPr="00FE6127">
              <w:rPr>
                <w:rStyle w:val="Lienhypertexte"/>
                <w:rFonts w:ascii="Times New Roman" w:eastAsia="Times New Roman" w:hAnsi="Times New Roman"/>
                <w:b/>
                <w:i/>
                <w:noProof/>
              </w:rPr>
              <w:t>II ] Installation Proxmox :</w:t>
            </w:r>
            <w:r w:rsidR="000D125E">
              <w:rPr>
                <w:noProof/>
                <w:webHidden/>
              </w:rPr>
              <w:tab/>
            </w:r>
            <w:r w:rsidR="000D125E">
              <w:rPr>
                <w:noProof/>
                <w:webHidden/>
              </w:rPr>
              <w:fldChar w:fldCharType="begin"/>
            </w:r>
            <w:r w:rsidR="000D125E">
              <w:rPr>
                <w:noProof/>
                <w:webHidden/>
              </w:rPr>
              <w:instrText xml:space="preserve"> PAGEREF _Toc101971998 \h </w:instrText>
            </w:r>
            <w:r w:rsidR="000D125E">
              <w:rPr>
                <w:noProof/>
                <w:webHidden/>
              </w:rPr>
            </w:r>
            <w:r w:rsidR="000D125E">
              <w:rPr>
                <w:noProof/>
                <w:webHidden/>
              </w:rPr>
              <w:fldChar w:fldCharType="separate"/>
            </w:r>
            <w:r w:rsidR="000D125E">
              <w:rPr>
                <w:noProof/>
                <w:webHidden/>
              </w:rPr>
              <w:t>5</w:t>
            </w:r>
            <w:r w:rsidR="000D125E">
              <w:rPr>
                <w:noProof/>
                <w:webHidden/>
              </w:rPr>
              <w:fldChar w:fldCharType="end"/>
            </w:r>
          </w:hyperlink>
        </w:p>
        <w:p w14:paraId="2200E41B" w14:textId="5CA91F3C" w:rsidR="000D125E" w:rsidRDefault="00A63C50">
          <w:pPr>
            <w:pStyle w:val="TM2"/>
            <w:tabs>
              <w:tab w:val="right" w:leader="dot" w:pos="11512"/>
            </w:tabs>
            <w:rPr>
              <w:rFonts w:cstheme="minorBidi"/>
              <w:noProof/>
            </w:rPr>
          </w:pPr>
          <w:hyperlink w:anchor="_Toc101971999" w:history="1">
            <w:r w:rsidR="000D125E" w:rsidRPr="00FE6127">
              <w:rPr>
                <w:rStyle w:val="Lienhypertexte"/>
                <w:rFonts w:ascii="Times New Roman" w:eastAsia="Times New Roman" w:hAnsi="Times New Roman"/>
                <w:noProof/>
              </w:rPr>
              <w:t>A ) Téléchargement pré-requis :</w:t>
            </w:r>
            <w:r w:rsidR="000D125E">
              <w:rPr>
                <w:noProof/>
                <w:webHidden/>
              </w:rPr>
              <w:tab/>
            </w:r>
            <w:r w:rsidR="000D125E">
              <w:rPr>
                <w:noProof/>
                <w:webHidden/>
              </w:rPr>
              <w:fldChar w:fldCharType="begin"/>
            </w:r>
            <w:r w:rsidR="000D125E">
              <w:rPr>
                <w:noProof/>
                <w:webHidden/>
              </w:rPr>
              <w:instrText xml:space="preserve"> PAGEREF _Toc101971999 \h </w:instrText>
            </w:r>
            <w:r w:rsidR="000D125E">
              <w:rPr>
                <w:noProof/>
                <w:webHidden/>
              </w:rPr>
            </w:r>
            <w:r w:rsidR="000D125E">
              <w:rPr>
                <w:noProof/>
                <w:webHidden/>
              </w:rPr>
              <w:fldChar w:fldCharType="separate"/>
            </w:r>
            <w:r w:rsidR="000D125E">
              <w:rPr>
                <w:noProof/>
                <w:webHidden/>
              </w:rPr>
              <w:t>5</w:t>
            </w:r>
            <w:r w:rsidR="000D125E">
              <w:rPr>
                <w:noProof/>
                <w:webHidden/>
              </w:rPr>
              <w:fldChar w:fldCharType="end"/>
            </w:r>
          </w:hyperlink>
        </w:p>
        <w:p w14:paraId="173B978F" w14:textId="274736A6" w:rsidR="000D125E" w:rsidRDefault="00A63C50">
          <w:pPr>
            <w:pStyle w:val="TM2"/>
            <w:tabs>
              <w:tab w:val="right" w:leader="dot" w:pos="11512"/>
            </w:tabs>
            <w:rPr>
              <w:rFonts w:cstheme="minorBidi"/>
              <w:noProof/>
            </w:rPr>
          </w:pPr>
          <w:hyperlink w:anchor="_Toc101972000" w:history="1">
            <w:r w:rsidR="000D125E" w:rsidRPr="00FE6127">
              <w:rPr>
                <w:rStyle w:val="Lienhypertexte"/>
                <w:rFonts w:ascii="Times New Roman" w:eastAsia="Times New Roman" w:hAnsi="Times New Roman"/>
                <w:noProof/>
              </w:rPr>
              <w:t>B ) Création support de démarrage :</w:t>
            </w:r>
            <w:r w:rsidR="000D125E">
              <w:rPr>
                <w:noProof/>
                <w:webHidden/>
              </w:rPr>
              <w:tab/>
            </w:r>
            <w:r w:rsidR="000D125E">
              <w:rPr>
                <w:noProof/>
                <w:webHidden/>
              </w:rPr>
              <w:fldChar w:fldCharType="begin"/>
            </w:r>
            <w:r w:rsidR="000D125E">
              <w:rPr>
                <w:noProof/>
                <w:webHidden/>
              </w:rPr>
              <w:instrText xml:space="preserve"> PAGEREF _Toc101972000 \h </w:instrText>
            </w:r>
            <w:r w:rsidR="000D125E">
              <w:rPr>
                <w:noProof/>
                <w:webHidden/>
              </w:rPr>
            </w:r>
            <w:r w:rsidR="000D125E">
              <w:rPr>
                <w:noProof/>
                <w:webHidden/>
              </w:rPr>
              <w:fldChar w:fldCharType="separate"/>
            </w:r>
            <w:r w:rsidR="000D125E">
              <w:rPr>
                <w:noProof/>
                <w:webHidden/>
              </w:rPr>
              <w:t>5</w:t>
            </w:r>
            <w:r w:rsidR="000D125E">
              <w:rPr>
                <w:noProof/>
                <w:webHidden/>
              </w:rPr>
              <w:fldChar w:fldCharType="end"/>
            </w:r>
          </w:hyperlink>
        </w:p>
        <w:p w14:paraId="643201D1" w14:textId="06CFE70D" w:rsidR="000D125E" w:rsidRDefault="00A63C50">
          <w:pPr>
            <w:pStyle w:val="TM2"/>
            <w:tabs>
              <w:tab w:val="right" w:leader="dot" w:pos="11512"/>
            </w:tabs>
            <w:rPr>
              <w:rFonts w:cstheme="minorBidi"/>
              <w:noProof/>
            </w:rPr>
          </w:pPr>
          <w:hyperlink w:anchor="_Toc101972001" w:history="1">
            <w:r w:rsidR="000D125E" w:rsidRPr="00FE6127">
              <w:rPr>
                <w:rStyle w:val="Lienhypertexte"/>
                <w:rFonts w:ascii="Times New Roman" w:eastAsia="Times New Roman" w:hAnsi="Times New Roman"/>
                <w:noProof/>
              </w:rPr>
              <w:t>C ) Installation ProxMox sur la machine Serveur :</w:t>
            </w:r>
            <w:r w:rsidR="000D125E">
              <w:rPr>
                <w:noProof/>
                <w:webHidden/>
              </w:rPr>
              <w:tab/>
            </w:r>
            <w:r w:rsidR="000D125E">
              <w:rPr>
                <w:noProof/>
                <w:webHidden/>
              </w:rPr>
              <w:fldChar w:fldCharType="begin"/>
            </w:r>
            <w:r w:rsidR="000D125E">
              <w:rPr>
                <w:noProof/>
                <w:webHidden/>
              </w:rPr>
              <w:instrText xml:space="preserve"> PAGEREF _Toc101972001 \h </w:instrText>
            </w:r>
            <w:r w:rsidR="000D125E">
              <w:rPr>
                <w:noProof/>
                <w:webHidden/>
              </w:rPr>
            </w:r>
            <w:r w:rsidR="000D125E">
              <w:rPr>
                <w:noProof/>
                <w:webHidden/>
              </w:rPr>
              <w:fldChar w:fldCharType="separate"/>
            </w:r>
            <w:r w:rsidR="000D125E">
              <w:rPr>
                <w:noProof/>
                <w:webHidden/>
              </w:rPr>
              <w:t>6</w:t>
            </w:r>
            <w:r w:rsidR="000D125E">
              <w:rPr>
                <w:noProof/>
                <w:webHidden/>
              </w:rPr>
              <w:fldChar w:fldCharType="end"/>
            </w:r>
          </w:hyperlink>
        </w:p>
        <w:p w14:paraId="6D7CA9F5" w14:textId="3B2CA793" w:rsidR="000D125E" w:rsidRDefault="00A63C50">
          <w:pPr>
            <w:pStyle w:val="TM2"/>
            <w:tabs>
              <w:tab w:val="right" w:leader="dot" w:pos="11512"/>
            </w:tabs>
            <w:rPr>
              <w:rFonts w:cstheme="minorBidi"/>
              <w:noProof/>
            </w:rPr>
          </w:pPr>
          <w:hyperlink w:anchor="_Toc101972002" w:history="1">
            <w:r w:rsidR="000D125E" w:rsidRPr="00FE6127">
              <w:rPr>
                <w:rStyle w:val="Lienhypertexte"/>
                <w:rFonts w:ascii="Times New Roman" w:eastAsia="Times New Roman" w:hAnsi="Times New Roman"/>
                <w:noProof/>
              </w:rPr>
              <w:t>D ) Connexion à proxmox :</w:t>
            </w:r>
            <w:r w:rsidR="000D125E">
              <w:rPr>
                <w:noProof/>
                <w:webHidden/>
              </w:rPr>
              <w:tab/>
            </w:r>
            <w:r w:rsidR="000D125E">
              <w:rPr>
                <w:noProof/>
                <w:webHidden/>
              </w:rPr>
              <w:fldChar w:fldCharType="begin"/>
            </w:r>
            <w:r w:rsidR="000D125E">
              <w:rPr>
                <w:noProof/>
                <w:webHidden/>
              </w:rPr>
              <w:instrText xml:space="preserve"> PAGEREF _Toc101972002 \h </w:instrText>
            </w:r>
            <w:r w:rsidR="000D125E">
              <w:rPr>
                <w:noProof/>
                <w:webHidden/>
              </w:rPr>
            </w:r>
            <w:r w:rsidR="000D125E">
              <w:rPr>
                <w:noProof/>
                <w:webHidden/>
              </w:rPr>
              <w:fldChar w:fldCharType="separate"/>
            </w:r>
            <w:r w:rsidR="000D125E">
              <w:rPr>
                <w:noProof/>
                <w:webHidden/>
              </w:rPr>
              <w:t>8</w:t>
            </w:r>
            <w:r w:rsidR="000D125E">
              <w:rPr>
                <w:noProof/>
                <w:webHidden/>
              </w:rPr>
              <w:fldChar w:fldCharType="end"/>
            </w:r>
          </w:hyperlink>
        </w:p>
        <w:p w14:paraId="6290FF95" w14:textId="243AA1EA" w:rsidR="000D125E" w:rsidRDefault="00A63C50">
          <w:pPr>
            <w:pStyle w:val="TM1"/>
            <w:tabs>
              <w:tab w:val="right" w:leader="dot" w:pos="11512"/>
            </w:tabs>
            <w:rPr>
              <w:rFonts w:cstheme="minorBidi"/>
              <w:noProof/>
            </w:rPr>
          </w:pPr>
          <w:hyperlink w:anchor="_Toc101972003" w:history="1">
            <w:r w:rsidR="000D125E" w:rsidRPr="00FE6127">
              <w:rPr>
                <w:rStyle w:val="Lienhypertexte"/>
                <w:rFonts w:ascii="Times New Roman" w:eastAsia="Times New Roman" w:hAnsi="Times New Roman"/>
                <w:b/>
                <w:i/>
                <w:noProof/>
              </w:rPr>
              <w:t>III ] Configuration Proxmox :</w:t>
            </w:r>
            <w:r w:rsidR="000D125E">
              <w:rPr>
                <w:noProof/>
                <w:webHidden/>
              </w:rPr>
              <w:tab/>
            </w:r>
            <w:r w:rsidR="000D125E">
              <w:rPr>
                <w:noProof/>
                <w:webHidden/>
              </w:rPr>
              <w:fldChar w:fldCharType="begin"/>
            </w:r>
            <w:r w:rsidR="000D125E">
              <w:rPr>
                <w:noProof/>
                <w:webHidden/>
              </w:rPr>
              <w:instrText xml:space="preserve"> PAGEREF _Toc101972003 \h </w:instrText>
            </w:r>
            <w:r w:rsidR="000D125E">
              <w:rPr>
                <w:noProof/>
                <w:webHidden/>
              </w:rPr>
            </w:r>
            <w:r w:rsidR="000D125E">
              <w:rPr>
                <w:noProof/>
                <w:webHidden/>
              </w:rPr>
              <w:fldChar w:fldCharType="separate"/>
            </w:r>
            <w:r w:rsidR="000D125E">
              <w:rPr>
                <w:noProof/>
                <w:webHidden/>
              </w:rPr>
              <w:t>9</w:t>
            </w:r>
            <w:r w:rsidR="000D125E">
              <w:rPr>
                <w:noProof/>
                <w:webHidden/>
              </w:rPr>
              <w:fldChar w:fldCharType="end"/>
            </w:r>
          </w:hyperlink>
        </w:p>
        <w:p w14:paraId="6FA9E067" w14:textId="0C8ACE59" w:rsidR="000D125E" w:rsidRDefault="00A63C50">
          <w:pPr>
            <w:pStyle w:val="TM2"/>
            <w:tabs>
              <w:tab w:val="right" w:leader="dot" w:pos="11512"/>
            </w:tabs>
            <w:rPr>
              <w:rFonts w:cstheme="minorBidi"/>
              <w:noProof/>
            </w:rPr>
          </w:pPr>
          <w:hyperlink w:anchor="_Toc101972004" w:history="1">
            <w:r w:rsidR="000D125E" w:rsidRPr="00FE6127">
              <w:rPr>
                <w:rStyle w:val="Lienhypertexte"/>
                <w:rFonts w:ascii="Times New Roman" w:eastAsia="Times New Roman" w:hAnsi="Times New Roman"/>
                <w:noProof/>
              </w:rPr>
              <w:t>1 ) Ajout ISO sur proxmox :</w:t>
            </w:r>
            <w:r w:rsidR="000D125E">
              <w:rPr>
                <w:noProof/>
                <w:webHidden/>
              </w:rPr>
              <w:tab/>
            </w:r>
            <w:r w:rsidR="000D125E">
              <w:rPr>
                <w:noProof/>
                <w:webHidden/>
              </w:rPr>
              <w:fldChar w:fldCharType="begin"/>
            </w:r>
            <w:r w:rsidR="000D125E">
              <w:rPr>
                <w:noProof/>
                <w:webHidden/>
              </w:rPr>
              <w:instrText xml:space="preserve"> PAGEREF _Toc101972004 \h </w:instrText>
            </w:r>
            <w:r w:rsidR="000D125E">
              <w:rPr>
                <w:noProof/>
                <w:webHidden/>
              </w:rPr>
            </w:r>
            <w:r w:rsidR="000D125E">
              <w:rPr>
                <w:noProof/>
                <w:webHidden/>
              </w:rPr>
              <w:fldChar w:fldCharType="separate"/>
            </w:r>
            <w:r w:rsidR="000D125E">
              <w:rPr>
                <w:noProof/>
                <w:webHidden/>
              </w:rPr>
              <w:t>10</w:t>
            </w:r>
            <w:r w:rsidR="000D125E">
              <w:rPr>
                <w:noProof/>
                <w:webHidden/>
              </w:rPr>
              <w:fldChar w:fldCharType="end"/>
            </w:r>
          </w:hyperlink>
        </w:p>
        <w:p w14:paraId="6312B11F" w14:textId="4ED3A5EE" w:rsidR="000D125E" w:rsidRDefault="00A63C50">
          <w:pPr>
            <w:pStyle w:val="TM2"/>
            <w:tabs>
              <w:tab w:val="right" w:leader="dot" w:pos="11512"/>
            </w:tabs>
            <w:rPr>
              <w:rFonts w:cstheme="minorBidi"/>
              <w:noProof/>
            </w:rPr>
          </w:pPr>
          <w:hyperlink w:anchor="_Toc101972005" w:history="1">
            <w:r w:rsidR="000D125E" w:rsidRPr="00FE6127">
              <w:rPr>
                <w:rStyle w:val="Lienhypertexte"/>
                <w:rFonts w:ascii="Times New Roman" w:eastAsia="Times New Roman" w:hAnsi="Times New Roman"/>
                <w:noProof/>
              </w:rPr>
              <w:t>2 ) Création première VM :</w:t>
            </w:r>
            <w:r w:rsidR="000D125E">
              <w:rPr>
                <w:noProof/>
                <w:webHidden/>
              </w:rPr>
              <w:tab/>
            </w:r>
            <w:r w:rsidR="000D125E">
              <w:rPr>
                <w:noProof/>
                <w:webHidden/>
              </w:rPr>
              <w:fldChar w:fldCharType="begin"/>
            </w:r>
            <w:r w:rsidR="000D125E">
              <w:rPr>
                <w:noProof/>
                <w:webHidden/>
              </w:rPr>
              <w:instrText xml:space="preserve"> PAGEREF _Toc101972005 \h </w:instrText>
            </w:r>
            <w:r w:rsidR="000D125E">
              <w:rPr>
                <w:noProof/>
                <w:webHidden/>
              </w:rPr>
            </w:r>
            <w:r w:rsidR="000D125E">
              <w:rPr>
                <w:noProof/>
                <w:webHidden/>
              </w:rPr>
              <w:fldChar w:fldCharType="separate"/>
            </w:r>
            <w:r w:rsidR="000D125E">
              <w:rPr>
                <w:noProof/>
                <w:webHidden/>
              </w:rPr>
              <w:t>11</w:t>
            </w:r>
            <w:r w:rsidR="000D125E">
              <w:rPr>
                <w:noProof/>
                <w:webHidden/>
              </w:rPr>
              <w:fldChar w:fldCharType="end"/>
            </w:r>
          </w:hyperlink>
        </w:p>
        <w:p w14:paraId="5F21ED11" w14:textId="4F9DE671" w:rsidR="000D125E" w:rsidRDefault="00A63C50">
          <w:pPr>
            <w:pStyle w:val="TM1"/>
            <w:tabs>
              <w:tab w:val="right" w:leader="dot" w:pos="11512"/>
            </w:tabs>
            <w:rPr>
              <w:rFonts w:cstheme="minorBidi"/>
              <w:noProof/>
            </w:rPr>
          </w:pPr>
          <w:hyperlink w:anchor="_Toc101972006" w:history="1">
            <w:r w:rsidR="000D125E" w:rsidRPr="00FE6127">
              <w:rPr>
                <w:rStyle w:val="Lienhypertexte"/>
                <w:b/>
                <w:bCs/>
                <w:i/>
                <w:iCs/>
                <w:noProof/>
              </w:rPr>
              <w:t>IV ) Configuration pfsense :</w:t>
            </w:r>
            <w:r w:rsidR="000D125E">
              <w:rPr>
                <w:noProof/>
                <w:webHidden/>
              </w:rPr>
              <w:tab/>
            </w:r>
            <w:r w:rsidR="000D125E">
              <w:rPr>
                <w:noProof/>
                <w:webHidden/>
              </w:rPr>
              <w:fldChar w:fldCharType="begin"/>
            </w:r>
            <w:r w:rsidR="000D125E">
              <w:rPr>
                <w:noProof/>
                <w:webHidden/>
              </w:rPr>
              <w:instrText xml:space="preserve"> PAGEREF _Toc101972006 \h </w:instrText>
            </w:r>
            <w:r w:rsidR="000D125E">
              <w:rPr>
                <w:noProof/>
                <w:webHidden/>
              </w:rPr>
            </w:r>
            <w:r w:rsidR="000D125E">
              <w:rPr>
                <w:noProof/>
                <w:webHidden/>
              </w:rPr>
              <w:fldChar w:fldCharType="separate"/>
            </w:r>
            <w:r w:rsidR="000D125E">
              <w:rPr>
                <w:noProof/>
                <w:webHidden/>
              </w:rPr>
              <w:t>15</w:t>
            </w:r>
            <w:r w:rsidR="000D125E">
              <w:rPr>
                <w:noProof/>
                <w:webHidden/>
              </w:rPr>
              <w:fldChar w:fldCharType="end"/>
            </w:r>
          </w:hyperlink>
        </w:p>
        <w:p w14:paraId="33909A37" w14:textId="1DEBB54D" w:rsidR="000D125E" w:rsidRDefault="00A63C50">
          <w:pPr>
            <w:pStyle w:val="TM1"/>
            <w:tabs>
              <w:tab w:val="right" w:leader="dot" w:pos="11512"/>
            </w:tabs>
            <w:rPr>
              <w:rFonts w:cstheme="minorBidi"/>
              <w:noProof/>
            </w:rPr>
          </w:pPr>
          <w:hyperlink w:anchor="_Toc101972007" w:history="1">
            <w:r w:rsidR="000D125E" w:rsidRPr="00FE6127">
              <w:rPr>
                <w:rStyle w:val="Lienhypertexte"/>
                <w:b/>
                <w:bCs/>
                <w:i/>
                <w:iCs/>
                <w:noProof/>
              </w:rPr>
              <w:t>IV – Installation SQUID :</w:t>
            </w:r>
            <w:r w:rsidR="000D125E">
              <w:rPr>
                <w:noProof/>
                <w:webHidden/>
              </w:rPr>
              <w:tab/>
            </w:r>
            <w:r w:rsidR="000D125E">
              <w:rPr>
                <w:noProof/>
                <w:webHidden/>
              </w:rPr>
              <w:fldChar w:fldCharType="begin"/>
            </w:r>
            <w:r w:rsidR="000D125E">
              <w:rPr>
                <w:noProof/>
                <w:webHidden/>
              </w:rPr>
              <w:instrText xml:space="preserve"> PAGEREF _Toc101972007 \h </w:instrText>
            </w:r>
            <w:r w:rsidR="000D125E">
              <w:rPr>
                <w:noProof/>
                <w:webHidden/>
              </w:rPr>
            </w:r>
            <w:r w:rsidR="000D125E">
              <w:rPr>
                <w:noProof/>
                <w:webHidden/>
              </w:rPr>
              <w:fldChar w:fldCharType="separate"/>
            </w:r>
            <w:r w:rsidR="000D125E">
              <w:rPr>
                <w:noProof/>
                <w:webHidden/>
              </w:rPr>
              <w:t>20</w:t>
            </w:r>
            <w:r w:rsidR="000D125E">
              <w:rPr>
                <w:noProof/>
                <w:webHidden/>
              </w:rPr>
              <w:fldChar w:fldCharType="end"/>
            </w:r>
          </w:hyperlink>
        </w:p>
        <w:p w14:paraId="4D78FF2E" w14:textId="2BC84BCC" w:rsidR="000D125E" w:rsidRDefault="00A63C50">
          <w:pPr>
            <w:pStyle w:val="TM2"/>
            <w:tabs>
              <w:tab w:val="right" w:leader="dot" w:pos="11512"/>
            </w:tabs>
            <w:rPr>
              <w:rFonts w:cstheme="minorBidi"/>
              <w:noProof/>
            </w:rPr>
          </w:pPr>
          <w:hyperlink w:anchor="_Toc101972008" w:history="1">
            <w:r w:rsidR="000D125E" w:rsidRPr="00FE6127">
              <w:rPr>
                <w:rStyle w:val="Lienhypertexte"/>
                <w:noProof/>
              </w:rPr>
              <w:t>A ) Configuration proxy transparent HTTPS :</w:t>
            </w:r>
            <w:r w:rsidR="000D125E">
              <w:rPr>
                <w:noProof/>
                <w:webHidden/>
              </w:rPr>
              <w:tab/>
            </w:r>
            <w:r w:rsidR="000D125E">
              <w:rPr>
                <w:noProof/>
                <w:webHidden/>
              </w:rPr>
              <w:fldChar w:fldCharType="begin"/>
            </w:r>
            <w:r w:rsidR="000D125E">
              <w:rPr>
                <w:noProof/>
                <w:webHidden/>
              </w:rPr>
              <w:instrText xml:space="preserve"> PAGEREF _Toc101972008 \h </w:instrText>
            </w:r>
            <w:r w:rsidR="000D125E">
              <w:rPr>
                <w:noProof/>
                <w:webHidden/>
              </w:rPr>
            </w:r>
            <w:r w:rsidR="000D125E">
              <w:rPr>
                <w:noProof/>
                <w:webHidden/>
              </w:rPr>
              <w:fldChar w:fldCharType="separate"/>
            </w:r>
            <w:r w:rsidR="000D125E">
              <w:rPr>
                <w:noProof/>
                <w:webHidden/>
              </w:rPr>
              <w:t>24</w:t>
            </w:r>
            <w:r w:rsidR="000D125E">
              <w:rPr>
                <w:noProof/>
                <w:webHidden/>
              </w:rPr>
              <w:fldChar w:fldCharType="end"/>
            </w:r>
          </w:hyperlink>
        </w:p>
        <w:p w14:paraId="35E26153" w14:textId="2AE7B808" w:rsidR="000D125E" w:rsidRDefault="00A63C50">
          <w:pPr>
            <w:pStyle w:val="TM1"/>
            <w:tabs>
              <w:tab w:val="right" w:leader="dot" w:pos="11512"/>
            </w:tabs>
            <w:rPr>
              <w:rFonts w:cstheme="minorBidi"/>
              <w:noProof/>
            </w:rPr>
          </w:pPr>
          <w:hyperlink w:anchor="_Toc101972009" w:history="1">
            <w:r w:rsidR="000D125E" w:rsidRPr="00FE6127">
              <w:rPr>
                <w:rStyle w:val="Lienhypertexte"/>
                <w:b/>
                <w:bCs/>
                <w:i/>
                <w:iCs/>
                <w:noProof/>
              </w:rPr>
              <w:t>VI - Installation SQUID GARD :</w:t>
            </w:r>
            <w:r w:rsidR="000D125E">
              <w:rPr>
                <w:noProof/>
                <w:webHidden/>
              </w:rPr>
              <w:tab/>
            </w:r>
            <w:r w:rsidR="000D125E">
              <w:rPr>
                <w:noProof/>
                <w:webHidden/>
              </w:rPr>
              <w:fldChar w:fldCharType="begin"/>
            </w:r>
            <w:r w:rsidR="000D125E">
              <w:rPr>
                <w:noProof/>
                <w:webHidden/>
              </w:rPr>
              <w:instrText xml:space="preserve"> PAGEREF _Toc101972009 \h </w:instrText>
            </w:r>
            <w:r w:rsidR="000D125E">
              <w:rPr>
                <w:noProof/>
                <w:webHidden/>
              </w:rPr>
            </w:r>
            <w:r w:rsidR="000D125E">
              <w:rPr>
                <w:noProof/>
                <w:webHidden/>
              </w:rPr>
              <w:fldChar w:fldCharType="separate"/>
            </w:r>
            <w:r w:rsidR="000D125E">
              <w:rPr>
                <w:noProof/>
                <w:webHidden/>
              </w:rPr>
              <w:t>25</w:t>
            </w:r>
            <w:r w:rsidR="000D125E">
              <w:rPr>
                <w:noProof/>
                <w:webHidden/>
              </w:rPr>
              <w:fldChar w:fldCharType="end"/>
            </w:r>
          </w:hyperlink>
        </w:p>
        <w:p w14:paraId="48BC9048" w14:textId="3CE2342A" w:rsidR="000D125E" w:rsidRDefault="00A63C50">
          <w:pPr>
            <w:pStyle w:val="TM1"/>
            <w:tabs>
              <w:tab w:val="right" w:leader="dot" w:pos="11512"/>
            </w:tabs>
            <w:rPr>
              <w:rFonts w:cstheme="minorBidi"/>
              <w:noProof/>
            </w:rPr>
          </w:pPr>
          <w:hyperlink w:anchor="_Toc101972010" w:history="1">
            <w:r w:rsidR="000D125E" w:rsidRPr="00FE6127">
              <w:rPr>
                <w:rStyle w:val="Lienhypertexte"/>
                <w:noProof/>
              </w:rPr>
              <w:t>VII – PROXY TRANSPARENT</w:t>
            </w:r>
            <w:r w:rsidR="000D125E">
              <w:rPr>
                <w:noProof/>
                <w:webHidden/>
              </w:rPr>
              <w:tab/>
            </w:r>
            <w:r w:rsidR="000D125E">
              <w:rPr>
                <w:noProof/>
                <w:webHidden/>
              </w:rPr>
              <w:fldChar w:fldCharType="begin"/>
            </w:r>
            <w:r w:rsidR="000D125E">
              <w:rPr>
                <w:noProof/>
                <w:webHidden/>
              </w:rPr>
              <w:instrText xml:space="preserve"> PAGEREF _Toc101972010 \h </w:instrText>
            </w:r>
            <w:r w:rsidR="000D125E">
              <w:rPr>
                <w:noProof/>
                <w:webHidden/>
              </w:rPr>
            </w:r>
            <w:r w:rsidR="000D125E">
              <w:rPr>
                <w:noProof/>
                <w:webHidden/>
              </w:rPr>
              <w:fldChar w:fldCharType="separate"/>
            </w:r>
            <w:r w:rsidR="000D125E">
              <w:rPr>
                <w:noProof/>
                <w:webHidden/>
              </w:rPr>
              <w:t>28</w:t>
            </w:r>
            <w:r w:rsidR="000D125E">
              <w:rPr>
                <w:noProof/>
                <w:webHidden/>
              </w:rPr>
              <w:fldChar w:fldCharType="end"/>
            </w:r>
          </w:hyperlink>
        </w:p>
        <w:p w14:paraId="282E4EAC" w14:textId="592055B0" w:rsidR="00D07AA2" w:rsidRDefault="00D07AA2">
          <w:r>
            <w:rPr>
              <w:b/>
              <w:bCs/>
            </w:rPr>
            <w:fldChar w:fldCharType="end"/>
          </w:r>
        </w:p>
      </w:sdtContent>
    </w:sdt>
    <w:p w14:paraId="4B15E54D" w14:textId="220A97F6" w:rsidR="007158DC" w:rsidRDefault="007158DC" w:rsidP="00D07AA2">
      <w:pPr>
        <w:rPr>
          <w:b/>
          <w:bCs/>
          <w:i/>
          <w:iCs/>
          <w:sz w:val="96"/>
          <w:szCs w:val="96"/>
          <w:u w:val="single"/>
        </w:rPr>
      </w:pPr>
    </w:p>
    <w:p w14:paraId="0B747BCE" w14:textId="0EBE5399" w:rsidR="007158DC" w:rsidRDefault="007158DC" w:rsidP="007158DC">
      <w:pPr>
        <w:jc w:val="center"/>
        <w:rPr>
          <w:b/>
          <w:bCs/>
          <w:i/>
          <w:iCs/>
          <w:sz w:val="96"/>
          <w:szCs w:val="96"/>
          <w:u w:val="single"/>
        </w:rPr>
      </w:pPr>
    </w:p>
    <w:p w14:paraId="714CF150" w14:textId="77777777" w:rsidR="007158DC" w:rsidRPr="007158DC" w:rsidRDefault="007158DC" w:rsidP="00CB7999">
      <w:pPr>
        <w:rPr>
          <w:b/>
          <w:bCs/>
          <w:i/>
          <w:iCs/>
          <w:sz w:val="96"/>
          <w:szCs w:val="96"/>
          <w:u w:val="single"/>
        </w:rPr>
      </w:pPr>
    </w:p>
    <w:p w14:paraId="4493692E" w14:textId="77777777" w:rsidR="00B93E66" w:rsidRPr="00B93E66" w:rsidRDefault="00B93E66" w:rsidP="00B93E66"/>
    <w:p w14:paraId="2DDF9B57" w14:textId="75CA044F" w:rsidR="006828E9" w:rsidRPr="006828E9" w:rsidRDefault="006828E9" w:rsidP="006828E9">
      <w:pPr>
        <w:pStyle w:val="Titre1"/>
        <w:rPr>
          <w:rFonts w:ascii="Times New Roman" w:hAnsi="Times New Roman" w:cs="Times New Roman"/>
          <w:b/>
          <w:bCs/>
          <w:sz w:val="48"/>
          <w:szCs w:val="48"/>
          <w:u w:val="single"/>
        </w:rPr>
      </w:pPr>
      <w:bookmarkStart w:id="0" w:name="_Toc101971992"/>
      <w:proofErr w:type="gramStart"/>
      <w:r w:rsidRPr="006828E9">
        <w:rPr>
          <w:rFonts w:ascii="Times New Roman" w:hAnsi="Times New Roman" w:cs="Times New Roman"/>
          <w:b/>
          <w:bCs/>
          <w:sz w:val="48"/>
          <w:szCs w:val="48"/>
          <w:u w:val="single"/>
        </w:rPr>
        <w:lastRenderedPageBreak/>
        <w:t>I ]</w:t>
      </w:r>
      <w:proofErr w:type="gramEnd"/>
      <w:r w:rsidRPr="006828E9">
        <w:rPr>
          <w:rFonts w:ascii="Times New Roman" w:hAnsi="Times New Roman" w:cs="Times New Roman"/>
          <w:b/>
          <w:bCs/>
          <w:sz w:val="48"/>
          <w:szCs w:val="48"/>
          <w:u w:val="single"/>
        </w:rPr>
        <w:t xml:space="preserve"> Présentation projet :</w:t>
      </w:r>
      <w:bookmarkEnd w:id="0"/>
    </w:p>
    <w:p w14:paraId="797EE2F9" w14:textId="5C8BA060" w:rsidR="006828E9" w:rsidRDefault="006828E9" w:rsidP="006828E9">
      <w:pPr>
        <w:rPr>
          <w:sz w:val="28"/>
          <w:szCs w:val="28"/>
        </w:rPr>
      </w:pPr>
    </w:p>
    <w:p w14:paraId="457FFCD2" w14:textId="77777777" w:rsidR="007F0CEC" w:rsidRDefault="00A47582" w:rsidP="006828E9">
      <w:pPr>
        <w:rPr>
          <w:sz w:val="28"/>
          <w:szCs w:val="28"/>
        </w:rPr>
      </w:pPr>
      <w:r>
        <w:rPr>
          <w:sz w:val="28"/>
          <w:szCs w:val="28"/>
        </w:rPr>
        <w:t xml:space="preserve">La société EQIP aimerait améliorer la sécurité de leur infrastructure pour garantir une meilleure protection contre d’éventuelles attaques informatiques pouvant nuire à leur donnée. Elle souhaite une solution permettant de respecter la politique de sécurité du réseau </w:t>
      </w:r>
      <w:r w:rsidR="007F0CEC">
        <w:rPr>
          <w:sz w:val="28"/>
          <w:szCs w:val="28"/>
        </w:rPr>
        <w:t>qui définit quels sont les types de communications autorisés sur ce réseau. Il surveille et contrôle els flux de données qui transite sur le réseau.</w:t>
      </w:r>
    </w:p>
    <w:p w14:paraId="1FA717C2" w14:textId="77777777" w:rsidR="007F0CEC" w:rsidRDefault="007F0CEC" w:rsidP="006828E9">
      <w:pPr>
        <w:rPr>
          <w:sz w:val="28"/>
          <w:szCs w:val="28"/>
        </w:rPr>
      </w:pPr>
    </w:p>
    <w:p w14:paraId="7394761D" w14:textId="5B55B9D9" w:rsidR="006828E9" w:rsidRDefault="007F0CEC" w:rsidP="006828E9">
      <w:pPr>
        <w:rPr>
          <w:sz w:val="28"/>
          <w:szCs w:val="28"/>
        </w:rPr>
      </w:pPr>
      <w:r>
        <w:rPr>
          <w:sz w:val="28"/>
          <w:szCs w:val="28"/>
        </w:rPr>
        <w:t>Pour répondre à leur demande, j’ai proposé une solution de pare-feu nommé PfSense.</w:t>
      </w:r>
    </w:p>
    <w:p w14:paraId="02C79F71" w14:textId="3F3C5651" w:rsidR="007F0CEC" w:rsidRDefault="007F0CEC" w:rsidP="006828E9">
      <w:pPr>
        <w:rPr>
          <w:sz w:val="28"/>
          <w:szCs w:val="28"/>
        </w:rPr>
      </w:pPr>
    </w:p>
    <w:p w14:paraId="08C837F9" w14:textId="0B7E8CF2" w:rsidR="007F0CEC" w:rsidRPr="000A3538" w:rsidRDefault="007F0CEC" w:rsidP="007F0CEC">
      <w:pPr>
        <w:pStyle w:val="Titre2"/>
        <w:rPr>
          <w:sz w:val="32"/>
          <w:szCs w:val="32"/>
          <w:u w:val="single"/>
        </w:rPr>
      </w:pPr>
      <w:bookmarkStart w:id="1" w:name="_Toc101971993"/>
      <w:proofErr w:type="gramStart"/>
      <w:r w:rsidRPr="000A3538">
        <w:rPr>
          <w:sz w:val="32"/>
          <w:szCs w:val="32"/>
          <w:u w:val="single"/>
        </w:rPr>
        <w:t>A )</w:t>
      </w:r>
      <w:proofErr w:type="gramEnd"/>
      <w:r w:rsidRPr="000A3538">
        <w:rPr>
          <w:sz w:val="32"/>
          <w:szCs w:val="32"/>
          <w:u w:val="single"/>
        </w:rPr>
        <w:t xml:space="preserve"> Présentation Pare-feu :</w:t>
      </w:r>
      <w:bookmarkEnd w:id="1"/>
    </w:p>
    <w:p w14:paraId="10F1CB9A" w14:textId="271C8274" w:rsidR="007F0CEC" w:rsidRDefault="007F0CEC" w:rsidP="007F0CEC"/>
    <w:p w14:paraId="081BD304" w14:textId="49730882" w:rsidR="006828E9" w:rsidRDefault="007F0CEC" w:rsidP="00B93E66">
      <w:pPr>
        <w:pStyle w:val="Default"/>
        <w:rPr>
          <w:sz w:val="25"/>
          <w:szCs w:val="25"/>
        </w:rPr>
      </w:pPr>
      <w:r>
        <w:rPr>
          <w:sz w:val="25"/>
          <w:szCs w:val="25"/>
        </w:rPr>
        <w:t xml:space="preserve">Un pare-feu (firewall en anglais), est un matériel ou logiciel servant d'interface entre un ou plusieurs réseaux afin de contrôler et éventuellement bloquer la circulation des paquets de données, en analysant les informations contenues dans les couches 3, 4 et 7 du modèle OSI. Il s'agit donc d'une machine comportant au minimum deux interfaces réseau : </w:t>
      </w:r>
    </w:p>
    <w:p w14:paraId="5D1A33B3" w14:textId="4C1B653A" w:rsidR="00B93E66" w:rsidRDefault="00B93E66" w:rsidP="00B93E66">
      <w:pPr>
        <w:pStyle w:val="Default"/>
        <w:numPr>
          <w:ilvl w:val="0"/>
          <w:numId w:val="2"/>
        </w:numPr>
        <w:rPr>
          <w:sz w:val="25"/>
          <w:szCs w:val="25"/>
        </w:rPr>
      </w:pPr>
      <w:r>
        <w:rPr>
          <w:sz w:val="25"/>
          <w:szCs w:val="25"/>
        </w:rPr>
        <w:t>Une interface pour un réseau interne</w:t>
      </w:r>
    </w:p>
    <w:p w14:paraId="520732FE" w14:textId="3FEA840B" w:rsidR="00B93E66" w:rsidRDefault="00B93E66" w:rsidP="00B93E66">
      <w:pPr>
        <w:pStyle w:val="Default"/>
        <w:numPr>
          <w:ilvl w:val="0"/>
          <w:numId w:val="2"/>
        </w:numPr>
        <w:rPr>
          <w:sz w:val="25"/>
          <w:szCs w:val="25"/>
        </w:rPr>
      </w:pPr>
      <w:r>
        <w:rPr>
          <w:sz w:val="25"/>
          <w:szCs w:val="25"/>
        </w:rPr>
        <w:t>Une interface pour le réseau externe</w:t>
      </w:r>
    </w:p>
    <w:p w14:paraId="22D8732A" w14:textId="64C6CB93" w:rsidR="00B93E66" w:rsidRDefault="00B93E66" w:rsidP="00B93E66">
      <w:pPr>
        <w:pStyle w:val="Default"/>
        <w:rPr>
          <w:sz w:val="25"/>
          <w:szCs w:val="25"/>
        </w:rPr>
      </w:pPr>
    </w:p>
    <w:p w14:paraId="63BE6816" w14:textId="30FE0C15" w:rsidR="00B93E66" w:rsidRPr="000A3538" w:rsidRDefault="00B93E66" w:rsidP="00B93E66">
      <w:pPr>
        <w:pStyle w:val="Titre2"/>
        <w:rPr>
          <w:sz w:val="32"/>
          <w:szCs w:val="32"/>
          <w:u w:val="single"/>
        </w:rPr>
      </w:pPr>
      <w:bookmarkStart w:id="2" w:name="_Toc101971994"/>
      <w:proofErr w:type="gramStart"/>
      <w:r w:rsidRPr="000A3538">
        <w:rPr>
          <w:sz w:val="32"/>
          <w:szCs w:val="32"/>
          <w:u w:val="single"/>
        </w:rPr>
        <w:t>B )</w:t>
      </w:r>
      <w:proofErr w:type="gramEnd"/>
      <w:r w:rsidRPr="000A3538">
        <w:rPr>
          <w:sz w:val="32"/>
          <w:szCs w:val="32"/>
          <w:u w:val="single"/>
        </w:rPr>
        <w:t xml:space="preserve"> Présentation </w:t>
      </w:r>
      <w:proofErr w:type="spellStart"/>
      <w:r w:rsidRPr="000A3538">
        <w:rPr>
          <w:sz w:val="32"/>
          <w:szCs w:val="32"/>
          <w:u w:val="single"/>
        </w:rPr>
        <w:t>Pfsense</w:t>
      </w:r>
      <w:proofErr w:type="spellEnd"/>
      <w:r w:rsidRPr="000A3538">
        <w:rPr>
          <w:sz w:val="32"/>
          <w:szCs w:val="32"/>
          <w:u w:val="single"/>
        </w:rPr>
        <w:t> :</w:t>
      </w:r>
      <w:bookmarkEnd w:id="2"/>
    </w:p>
    <w:p w14:paraId="1D224EE2" w14:textId="4838F1FE" w:rsidR="00B93E66" w:rsidRDefault="00B93E66" w:rsidP="00B93E66"/>
    <w:p w14:paraId="4BA87876" w14:textId="771932E6" w:rsidR="00B93E66" w:rsidRDefault="00B93E66" w:rsidP="00B93E66">
      <w:proofErr w:type="spellStart"/>
      <w:r>
        <w:t>Pfsense</w:t>
      </w:r>
      <w:proofErr w:type="spellEnd"/>
      <w:r>
        <w:t xml:space="preserve"> est une distribution </w:t>
      </w:r>
      <w:r w:rsidR="00C12BAE">
        <w:t>open source basée sur FreeBSD qui permet principalement de transformer un PC en pare-feu.</w:t>
      </w:r>
      <w:r w:rsidR="00065F00">
        <w:t xml:space="preserve"> </w:t>
      </w:r>
      <w:proofErr w:type="spellStart"/>
      <w:r w:rsidR="00065F00">
        <w:t>Pfsense</w:t>
      </w:r>
      <w:proofErr w:type="spellEnd"/>
      <w:r w:rsidR="00065F00">
        <w:t xml:space="preserve"> ne </w:t>
      </w:r>
      <w:r w:rsidR="00427768">
        <w:t>fait pas seulement office de pare-feu, elle permet également de :</w:t>
      </w:r>
    </w:p>
    <w:p w14:paraId="1CC29E64" w14:textId="7DE59432" w:rsidR="00427768" w:rsidRDefault="00B258AA" w:rsidP="00B258AA">
      <w:pPr>
        <w:pStyle w:val="Paragraphedeliste"/>
        <w:numPr>
          <w:ilvl w:val="0"/>
          <w:numId w:val="2"/>
        </w:numPr>
      </w:pPr>
      <w:r>
        <w:t>Pare-feu</w:t>
      </w:r>
    </w:p>
    <w:p w14:paraId="6B734BCE" w14:textId="00DCDEF2" w:rsidR="00B258AA" w:rsidRDefault="00B258AA" w:rsidP="00B258AA">
      <w:pPr>
        <w:pStyle w:val="Paragraphedeliste"/>
        <w:numPr>
          <w:ilvl w:val="0"/>
          <w:numId w:val="2"/>
        </w:numPr>
      </w:pPr>
      <w:r>
        <w:t xml:space="preserve">Table d’état (contient les informations de </w:t>
      </w:r>
      <w:r w:rsidR="00325909">
        <w:t>connexion réseau)</w:t>
      </w:r>
    </w:p>
    <w:p w14:paraId="716C39AB" w14:textId="5FED400B" w:rsidR="00104CC2" w:rsidRDefault="00325909" w:rsidP="00104CC2">
      <w:pPr>
        <w:pStyle w:val="Paragraphedeliste"/>
        <w:numPr>
          <w:ilvl w:val="0"/>
          <w:numId w:val="2"/>
        </w:numPr>
      </w:pPr>
      <w:r>
        <w:t>Traduction d’adresse réseaux ((NAT)</w:t>
      </w:r>
      <w:r w:rsidR="00104CC2">
        <w:t xml:space="preserve"> permet de joindre une machine située sur le LAN à partir de l’extérieur)</w:t>
      </w:r>
    </w:p>
    <w:p w14:paraId="34619B4B" w14:textId="110B3694" w:rsidR="00325909" w:rsidRDefault="00104CC2" w:rsidP="00104CC2">
      <w:pPr>
        <w:pStyle w:val="Paragraphedeliste"/>
        <w:numPr>
          <w:ilvl w:val="0"/>
          <w:numId w:val="2"/>
        </w:numPr>
      </w:pPr>
      <w:r>
        <w:t xml:space="preserve"> </w:t>
      </w:r>
      <w:r w:rsidR="00F522DA">
        <w:t>VPN</w:t>
      </w:r>
    </w:p>
    <w:p w14:paraId="76398C6D" w14:textId="6E681AA8" w:rsidR="00F522DA" w:rsidRDefault="00F522DA" w:rsidP="00104CC2">
      <w:pPr>
        <w:pStyle w:val="Paragraphedeliste"/>
        <w:numPr>
          <w:ilvl w:val="0"/>
          <w:numId w:val="2"/>
        </w:numPr>
      </w:pPr>
      <w:r>
        <w:t>Serveur DHCP (distribue automatiquement une configuration IP)</w:t>
      </w:r>
    </w:p>
    <w:p w14:paraId="17183A2C" w14:textId="17BA43D9" w:rsidR="001F6DB0" w:rsidRDefault="00F522DA" w:rsidP="001F6DB0">
      <w:pPr>
        <w:pStyle w:val="Paragraphedeliste"/>
        <w:numPr>
          <w:ilvl w:val="0"/>
          <w:numId w:val="2"/>
        </w:numPr>
      </w:pPr>
      <w:r>
        <w:t>Serveur DNS</w:t>
      </w:r>
    </w:p>
    <w:p w14:paraId="64379A59" w14:textId="16DD8872" w:rsidR="00677199" w:rsidRDefault="00677199" w:rsidP="00677199">
      <w:pPr>
        <w:ind w:left="360"/>
      </w:pPr>
    </w:p>
    <w:p w14:paraId="2F348D07" w14:textId="0E131220" w:rsidR="006828E9" w:rsidRPr="006828E9" w:rsidRDefault="006828E9" w:rsidP="006828E9">
      <w:pPr>
        <w:rPr>
          <w:b/>
          <w:bCs/>
          <w:i/>
          <w:iCs/>
          <w:u w:val="single"/>
        </w:rPr>
      </w:pPr>
    </w:p>
    <w:p w14:paraId="3B13F4A0" w14:textId="0417E8D7" w:rsidR="006828E9" w:rsidRPr="000A3538" w:rsidRDefault="00390084" w:rsidP="00390084">
      <w:pPr>
        <w:pStyle w:val="Titre2"/>
        <w:rPr>
          <w:sz w:val="32"/>
          <w:szCs w:val="32"/>
          <w:u w:val="single"/>
        </w:rPr>
      </w:pPr>
      <w:bookmarkStart w:id="3" w:name="_Toc101971995"/>
      <w:proofErr w:type="gramStart"/>
      <w:r w:rsidRPr="000A3538">
        <w:rPr>
          <w:sz w:val="32"/>
          <w:szCs w:val="32"/>
          <w:u w:val="single"/>
        </w:rPr>
        <w:t>C )</w:t>
      </w:r>
      <w:proofErr w:type="gramEnd"/>
      <w:r w:rsidRPr="000A3538">
        <w:rPr>
          <w:sz w:val="32"/>
          <w:szCs w:val="32"/>
          <w:u w:val="single"/>
        </w:rPr>
        <w:t xml:space="preserve"> </w:t>
      </w:r>
      <w:r w:rsidR="00DC1FB8" w:rsidRPr="000A3538">
        <w:rPr>
          <w:sz w:val="32"/>
          <w:szCs w:val="32"/>
          <w:u w:val="single"/>
        </w:rPr>
        <w:t>Solutions utilisées :</w:t>
      </w:r>
      <w:bookmarkEnd w:id="3"/>
    </w:p>
    <w:p w14:paraId="3C837882" w14:textId="1AB2D996" w:rsidR="00390084" w:rsidRDefault="00390084" w:rsidP="00390084"/>
    <w:p w14:paraId="5A521879" w14:textId="7A6A639F" w:rsidR="00390084" w:rsidRDefault="00D45D72" w:rsidP="00D45D72">
      <w:pPr>
        <w:pStyle w:val="Paragraphedeliste"/>
        <w:numPr>
          <w:ilvl w:val="0"/>
          <w:numId w:val="2"/>
        </w:numPr>
        <w:jc w:val="center"/>
      </w:pPr>
      <w:r>
        <w:t>Serveur DELL</w:t>
      </w:r>
      <w:r w:rsidR="002720EC">
        <w:t xml:space="preserve"> </w:t>
      </w:r>
      <w:proofErr w:type="spellStart"/>
      <w:r w:rsidR="002720EC">
        <w:t>PowerEDGE</w:t>
      </w:r>
      <w:proofErr w:type="spellEnd"/>
      <w:r w:rsidR="002720EC">
        <w:t xml:space="preserve"> R610</w:t>
      </w:r>
    </w:p>
    <w:p w14:paraId="15036A02" w14:textId="0B5EA241" w:rsidR="00C65ABC" w:rsidRDefault="00C65ABC" w:rsidP="00D45D72">
      <w:pPr>
        <w:pStyle w:val="Paragraphedeliste"/>
        <w:numPr>
          <w:ilvl w:val="0"/>
          <w:numId w:val="2"/>
        </w:numPr>
        <w:jc w:val="center"/>
      </w:pPr>
      <w:r>
        <w:t xml:space="preserve">Hyperviseur </w:t>
      </w:r>
      <w:proofErr w:type="spellStart"/>
      <w:r>
        <w:t>Proxmox</w:t>
      </w:r>
      <w:proofErr w:type="spellEnd"/>
    </w:p>
    <w:p w14:paraId="48834911" w14:textId="4AE4DD4E" w:rsidR="00C65ABC" w:rsidRDefault="00C65ABC" w:rsidP="00D45D72">
      <w:pPr>
        <w:pStyle w:val="Paragraphedeliste"/>
        <w:numPr>
          <w:ilvl w:val="0"/>
          <w:numId w:val="2"/>
        </w:numPr>
        <w:jc w:val="center"/>
      </w:pPr>
      <w:r>
        <w:t xml:space="preserve">Machine virtuelle PfSense </w:t>
      </w:r>
    </w:p>
    <w:p w14:paraId="490AC5C3" w14:textId="2B1528CD" w:rsidR="00C65ABC" w:rsidRDefault="00C65ABC" w:rsidP="00D45D72">
      <w:pPr>
        <w:pStyle w:val="Paragraphedeliste"/>
        <w:numPr>
          <w:ilvl w:val="0"/>
          <w:numId w:val="2"/>
        </w:numPr>
        <w:jc w:val="center"/>
      </w:pPr>
      <w:r>
        <w:t>Machine cliente Windows 10</w:t>
      </w:r>
    </w:p>
    <w:p w14:paraId="65CB1657" w14:textId="3FB08974" w:rsidR="00C65ABC" w:rsidRDefault="00C86011" w:rsidP="00D45D72">
      <w:pPr>
        <w:pStyle w:val="Paragraphedeliste"/>
        <w:numPr>
          <w:ilvl w:val="0"/>
          <w:numId w:val="2"/>
        </w:numPr>
        <w:jc w:val="center"/>
      </w:pPr>
      <w:r>
        <w:t xml:space="preserve">VLANs déjà présents switch </w:t>
      </w:r>
      <w:r w:rsidR="002720EC">
        <w:t>CISCO Catalyst 3750G</w:t>
      </w:r>
    </w:p>
    <w:p w14:paraId="72960F10" w14:textId="3E0EFEA0" w:rsidR="003C6AE6" w:rsidRDefault="003C6AE6" w:rsidP="00D45D72">
      <w:pPr>
        <w:pStyle w:val="Paragraphedeliste"/>
        <w:numPr>
          <w:ilvl w:val="0"/>
          <w:numId w:val="2"/>
        </w:numPr>
        <w:jc w:val="center"/>
      </w:pPr>
      <w:r>
        <w:t xml:space="preserve">Routeur Cisco 1800 </w:t>
      </w:r>
      <w:proofErr w:type="spellStart"/>
      <w:r>
        <w:t>series</w:t>
      </w:r>
      <w:proofErr w:type="spellEnd"/>
    </w:p>
    <w:p w14:paraId="7FC0A1B8" w14:textId="1C090ABB" w:rsidR="00EC4181" w:rsidRDefault="00EC4181" w:rsidP="00EC4181">
      <w:pPr>
        <w:pStyle w:val="Paragraphedeliste"/>
      </w:pPr>
    </w:p>
    <w:p w14:paraId="21ED5737" w14:textId="1A0DF5E9" w:rsidR="00EC4181" w:rsidRDefault="002B507F" w:rsidP="00EC4181">
      <w:pPr>
        <w:pStyle w:val="Paragraphedeliste"/>
      </w:pPr>
      <w:r>
        <w:t>Adressage du serveur :</w:t>
      </w:r>
    </w:p>
    <w:tbl>
      <w:tblPr>
        <w:tblStyle w:val="Grilledutableau"/>
        <w:tblW w:w="0" w:type="auto"/>
        <w:tblInd w:w="720" w:type="dxa"/>
        <w:tblLook w:val="04A0" w:firstRow="1" w:lastRow="0" w:firstColumn="1" w:lastColumn="0" w:noHBand="0" w:noVBand="1"/>
      </w:tblPr>
      <w:tblGrid>
        <w:gridCol w:w="5497"/>
        <w:gridCol w:w="5521"/>
      </w:tblGrid>
      <w:tr w:rsidR="00DC1FB8" w14:paraId="1E4ACAC2" w14:textId="77777777" w:rsidTr="00F35511">
        <w:tc>
          <w:tcPr>
            <w:tcW w:w="5831" w:type="dxa"/>
          </w:tcPr>
          <w:p w14:paraId="37392D06" w14:textId="128CE493" w:rsidR="00F35511" w:rsidRDefault="00F35511" w:rsidP="00DC1FB8">
            <w:pPr>
              <w:pStyle w:val="Paragraphedeliste"/>
              <w:ind w:left="0"/>
              <w:jc w:val="center"/>
            </w:pPr>
            <w:r>
              <w:t>Nom du serveur :</w:t>
            </w:r>
          </w:p>
        </w:tc>
        <w:tc>
          <w:tcPr>
            <w:tcW w:w="5831" w:type="dxa"/>
          </w:tcPr>
          <w:p w14:paraId="2781168C" w14:textId="0A500DE9" w:rsidR="00F35511" w:rsidRDefault="00F35511" w:rsidP="00DC1FB8">
            <w:pPr>
              <w:pStyle w:val="Paragraphedeliste"/>
              <w:ind w:left="0"/>
              <w:jc w:val="center"/>
            </w:pPr>
            <w:r>
              <w:t>FW-PFSENSE</w:t>
            </w:r>
          </w:p>
        </w:tc>
      </w:tr>
      <w:tr w:rsidR="00DC1FB8" w14:paraId="122EFB9B" w14:textId="77777777" w:rsidTr="00F35511">
        <w:tc>
          <w:tcPr>
            <w:tcW w:w="5831" w:type="dxa"/>
          </w:tcPr>
          <w:p w14:paraId="36513C69" w14:textId="5B588CB0" w:rsidR="00F35511" w:rsidRDefault="00D66B4E" w:rsidP="00DC1FB8">
            <w:pPr>
              <w:pStyle w:val="Paragraphedeliste"/>
              <w:tabs>
                <w:tab w:val="left" w:pos="1275"/>
              </w:tabs>
              <w:ind w:left="0"/>
              <w:jc w:val="center"/>
            </w:pPr>
            <w:r>
              <w:t xml:space="preserve">Adresse </w:t>
            </w:r>
            <w:proofErr w:type="spellStart"/>
            <w:r>
              <w:t>ip</w:t>
            </w:r>
            <w:proofErr w:type="spellEnd"/>
            <w:r>
              <w:t> :</w:t>
            </w:r>
          </w:p>
        </w:tc>
        <w:tc>
          <w:tcPr>
            <w:tcW w:w="5831" w:type="dxa"/>
          </w:tcPr>
          <w:p w14:paraId="65874A01" w14:textId="4DA99545" w:rsidR="00F35511" w:rsidRDefault="00D66B4E" w:rsidP="00DC1FB8">
            <w:pPr>
              <w:pStyle w:val="Paragraphedeliste"/>
              <w:ind w:left="0"/>
              <w:jc w:val="center"/>
            </w:pPr>
            <w:r>
              <w:t>192.168.1.253</w:t>
            </w:r>
          </w:p>
        </w:tc>
      </w:tr>
      <w:tr w:rsidR="00DC1FB8" w14:paraId="10BA7B5B" w14:textId="77777777" w:rsidTr="00F35511">
        <w:tc>
          <w:tcPr>
            <w:tcW w:w="5831" w:type="dxa"/>
          </w:tcPr>
          <w:p w14:paraId="2F772AB9" w14:textId="1DEAA2B2" w:rsidR="00F35511" w:rsidRDefault="00D66B4E" w:rsidP="00DC1FB8">
            <w:pPr>
              <w:pStyle w:val="Paragraphedeliste"/>
              <w:ind w:left="0"/>
              <w:jc w:val="center"/>
            </w:pPr>
            <w:r>
              <w:t>Passerelle :</w:t>
            </w:r>
          </w:p>
        </w:tc>
        <w:tc>
          <w:tcPr>
            <w:tcW w:w="5831" w:type="dxa"/>
          </w:tcPr>
          <w:p w14:paraId="09AEC4A4" w14:textId="63FF6C4D" w:rsidR="00F35511" w:rsidRDefault="00D66B4E" w:rsidP="00DC1FB8">
            <w:pPr>
              <w:pStyle w:val="Paragraphedeliste"/>
              <w:ind w:left="0"/>
              <w:jc w:val="center"/>
            </w:pPr>
            <w:r>
              <w:t>192.168.1.254</w:t>
            </w:r>
          </w:p>
        </w:tc>
      </w:tr>
      <w:tr w:rsidR="00DC1FB8" w14:paraId="7BAFD3AE" w14:textId="77777777" w:rsidTr="00F35511">
        <w:tc>
          <w:tcPr>
            <w:tcW w:w="5831" w:type="dxa"/>
          </w:tcPr>
          <w:p w14:paraId="5D1B193D" w14:textId="69205C83" w:rsidR="00F35511" w:rsidRDefault="00D66B4E" w:rsidP="00DC1FB8">
            <w:pPr>
              <w:pStyle w:val="Paragraphedeliste"/>
              <w:ind w:left="0"/>
              <w:jc w:val="center"/>
            </w:pPr>
            <w:r>
              <w:t>Masque de sous réseaux</w:t>
            </w:r>
          </w:p>
        </w:tc>
        <w:tc>
          <w:tcPr>
            <w:tcW w:w="5831" w:type="dxa"/>
          </w:tcPr>
          <w:p w14:paraId="73A4286D" w14:textId="544BF3B4" w:rsidR="00F35511" w:rsidRDefault="00D66B4E" w:rsidP="00DC1FB8">
            <w:pPr>
              <w:pStyle w:val="Paragraphedeliste"/>
              <w:ind w:left="0"/>
              <w:jc w:val="center"/>
            </w:pPr>
            <w:r>
              <w:t>255.255.255.0</w:t>
            </w:r>
          </w:p>
        </w:tc>
      </w:tr>
      <w:tr w:rsidR="00DC1FB8" w14:paraId="54A04D1A" w14:textId="77777777" w:rsidTr="00F35511">
        <w:tc>
          <w:tcPr>
            <w:tcW w:w="5831" w:type="dxa"/>
          </w:tcPr>
          <w:p w14:paraId="2358C49B" w14:textId="11CA49A8" w:rsidR="00F35511" w:rsidRDefault="00DC1FB8" w:rsidP="00DC1FB8">
            <w:pPr>
              <w:pStyle w:val="Paragraphedeliste"/>
              <w:ind w:left="0"/>
              <w:jc w:val="center"/>
            </w:pPr>
            <w:r>
              <w:t>VLAN</w:t>
            </w:r>
          </w:p>
        </w:tc>
        <w:tc>
          <w:tcPr>
            <w:tcW w:w="5831" w:type="dxa"/>
          </w:tcPr>
          <w:p w14:paraId="1F7B34AB" w14:textId="3882AFAC" w:rsidR="00F35511" w:rsidRDefault="00DC1FB8" w:rsidP="00DC1FB8">
            <w:pPr>
              <w:pStyle w:val="Paragraphedeliste"/>
              <w:ind w:left="0"/>
              <w:jc w:val="center"/>
            </w:pPr>
            <w:r>
              <w:t>10</w:t>
            </w:r>
            <w:r w:rsidR="00644E60">
              <w:t>0</w:t>
            </w:r>
          </w:p>
        </w:tc>
      </w:tr>
    </w:tbl>
    <w:p w14:paraId="07A8C9A5" w14:textId="6ECFB50C" w:rsidR="00DC1FB8" w:rsidRDefault="00DC1FB8" w:rsidP="00EC4181">
      <w:pPr>
        <w:pStyle w:val="Paragraphedeliste"/>
      </w:pPr>
    </w:p>
    <w:p w14:paraId="31618EFD" w14:textId="06B73CAE" w:rsidR="00DC1FB8" w:rsidRDefault="00DC1FB8" w:rsidP="00EC4181">
      <w:pPr>
        <w:pStyle w:val="Paragraphedeliste"/>
      </w:pPr>
    </w:p>
    <w:p w14:paraId="3E9F9E9A" w14:textId="65D89F10" w:rsidR="00DC1FB8" w:rsidRPr="000A3538" w:rsidRDefault="009045F4" w:rsidP="009045F4">
      <w:pPr>
        <w:pStyle w:val="Titre2"/>
        <w:rPr>
          <w:sz w:val="32"/>
          <w:szCs w:val="32"/>
          <w:u w:val="single"/>
        </w:rPr>
      </w:pPr>
      <w:bookmarkStart w:id="4" w:name="_Toc101971996"/>
      <w:proofErr w:type="gramStart"/>
      <w:r w:rsidRPr="000A3538">
        <w:rPr>
          <w:sz w:val="32"/>
          <w:szCs w:val="32"/>
          <w:u w:val="single"/>
        </w:rPr>
        <w:lastRenderedPageBreak/>
        <w:t>D )</w:t>
      </w:r>
      <w:proofErr w:type="gramEnd"/>
      <w:r w:rsidRPr="000A3538">
        <w:rPr>
          <w:sz w:val="32"/>
          <w:szCs w:val="32"/>
          <w:u w:val="single"/>
        </w:rPr>
        <w:t xml:space="preserve"> Objectifs :</w:t>
      </w:r>
      <w:bookmarkEnd w:id="4"/>
    </w:p>
    <w:p w14:paraId="425B1F0D" w14:textId="3CC30153" w:rsidR="009045F4" w:rsidRDefault="009045F4" w:rsidP="009045F4"/>
    <w:p w14:paraId="2016B18F" w14:textId="7A01852B" w:rsidR="009045F4" w:rsidRDefault="009045F4" w:rsidP="009045F4">
      <w:pPr>
        <w:pStyle w:val="Paragraphedeliste"/>
        <w:numPr>
          <w:ilvl w:val="0"/>
          <w:numId w:val="2"/>
        </w:numPr>
      </w:pPr>
      <w:r>
        <w:t xml:space="preserve">Création VM sur </w:t>
      </w:r>
      <w:proofErr w:type="spellStart"/>
      <w:r>
        <w:t>Proxmox</w:t>
      </w:r>
      <w:proofErr w:type="spellEnd"/>
    </w:p>
    <w:p w14:paraId="275EB5A3" w14:textId="41643A77" w:rsidR="009045F4" w:rsidRDefault="009045F4" w:rsidP="009045F4">
      <w:pPr>
        <w:pStyle w:val="Paragraphedeliste"/>
        <w:numPr>
          <w:ilvl w:val="0"/>
          <w:numId w:val="2"/>
        </w:numPr>
      </w:pPr>
      <w:r>
        <w:t xml:space="preserve">Installation </w:t>
      </w:r>
      <w:r w:rsidR="000A3538">
        <w:t>PfSense</w:t>
      </w:r>
      <w:r>
        <w:t xml:space="preserve"> sur une </w:t>
      </w:r>
      <w:r w:rsidR="000A3538">
        <w:t>machine</w:t>
      </w:r>
      <w:r>
        <w:t xml:space="preserve"> virtuelle</w:t>
      </w:r>
    </w:p>
    <w:p w14:paraId="0AAD2087" w14:textId="0D2A0661" w:rsidR="009045F4" w:rsidRDefault="000A3538" w:rsidP="009045F4">
      <w:pPr>
        <w:pStyle w:val="Paragraphedeliste"/>
        <w:numPr>
          <w:ilvl w:val="0"/>
          <w:numId w:val="2"/>
        </w:numPr>
      </w:pPr>
      <w:r>
        <w:t>Configuration carte réseaux serveur</w:t>
      </w:r>
    </w:p>
    <w:p w14:paraId="20435D87" w14:textId="124F5B56" w:rsidR="000A3538" w:rsidRDefault="000A3538" w:rsidP="009045F4">
      <w:pPr>
        <w:pStyle w:val="Paragraphedeliste"/>
        <w:numPr>
          <w:ilvl w:val="0"/>
          <w:numId w:val="2"/>
        </w:numPr>
      </w:pPr>
      <w:r>
        <w:t>Configuration routage</w:t>
      </w:r>
    </w:p>
    <w:p w14:paraId="096F9B9B" w14:textId="1B1CF045" w:rsidR="000A3538" w:rsidRDefault="000A3538" w:rsidP="009045F4">
      <w:pPr>
        <w:pStyle w:val="Paragraphedeliste"/>
        <w:numPr>
          <w:ilvl w:val="0"/>
          <w:numId w:val="2"/>
        </w:numPr>
      </w:pPr>
      <w:r>
        <w:t>Attribution interface à un vlan</w:t>
      </w:r>
    </w:p>
    <w:p w14:paraId="403A5597" w14:textId="3D23BB27" w:rsidR="000A3538" w:rsidRDefault="000A3538" w:rsidP="009045F4">
      <w:pPr>
        <w:pStyle w:val="Paragraphedeliste"/>
        <w:numPr>
          <w:ilvl w:val="0"/>
          <w:numId w:val="2"/>
        </w:numPr>
      </w:pPr>
      <w:r>
        <w:t xml:space="preserve">Mise en place règles filtrage </w:t>
      </w:r>
    </w:p>
    <w:p w14:paraId="1ECF8B6E" w14:textId="6A0449A2" w:rsidR="000A3538" w:rsidRDefault="000A3538" w:rsidP="000A3538"/>
    <w:p w14:paraId="4189CC34" w14:textId="5E6BC67F" w:rsidR="000A3538" w:rsidRDefault="000A3538" w:rsidP="000A3538"/>
    <w:p w14:paraId="67AAEDA5" w14:textId="7690CDBA" w:rsidR="000A3538" w:rsidRPr="000A3538" w:rsidRDefault="000A3538" w:rsidP="000A3538">
      <w:pPr>
        <w:pStyle w:val="Titre2"/>
        <w:rPr>
          <w:sz w:val="32"/>
          <w:szCs w:val="32"/>
          <w:u w:val="single"/>
        </w:rPr>
      </w:pPr>
      <w:bookmarkStart w:id="5" w:name="_Toc101971997"/>
      <w:proofErr w:type="gramStart"/>
      <w:r w:rsidRPr="000A3538">
        <w:rPr>
          <w:sz w:val="32"/>
          <w:szCs w:val="32"/>
          <w:u w:val="single"/>
        </w:rPr>
        <w:t>E )</w:t>
      </w:r>
      <w:proofErr w:type="gramEnd"/>
      <w:r w:rsidRPr="000A3538">
        <w:rPr>
          <w:sz w:val="32"/>
          <w:szCs w:val="32"/>
          <w:u w:val="single"/>
        </w:rPr>
        <w:t xml:space="preserve"> Prérequis :</w:t>
      </w:r>
      <w:bookmarkEnd w:id="5"/>
    </w:p>
    <w:p w14:paraId="2C314152" w14:textId="78A3BE3A" w:rsidR="000A3538" w:rsidRDefault="000A3538" w:rsidP="000A3538"/>
    <w:p w14:paraId="64443C68" w14:textId="6978E5EF" w:rsidR="00581BE8" w:rsidRDefault="00F06EA9" w:rsidP="000A3538">
      <w:r>
        <w:t xml:space="preserve">Pour mettre en place </w:t>
      </w:r>
      <w:proofErr w:type="spellStart"/>
      <w:r>
        <w:t>Pfsense</w:t>
      </w:r>
      <w:proofErr w:type="spellEnd"/>
      <w:r>
        <w:t xml:space="preserve"> il est nécessaire d’avoir au moins deux carte </w:t>
      </w:r>
      <w:r w:rsidR="00581BE8">
        <w:t>réseaux, une pour l’interface LAN et une pour l’interface WAN.</w:t>
      </w:r>
    </w:p>
    <w:p w14:paraId="5E19DE0F" w14:textId="77777777" w:rsidR="00A277DF" w:rsidRDefault="00A277DF" w:rsidP="000A3538"/>
    <w:p w14:paraId="3CC5B64D" w14:textId="4EF35C69" w:rsidR="000A3538" w:rsidRDefault="005301FD" w:rsidP="000A3538">
      <w:r>
        <w:t xml:space="preserve">Voici </w:t>
      </w:r>
      <w:proofErr w:type="gramStart"/>
      <w:r>
        <w:t>la</w:t>
      </w:r>
      <w:r w:rsidR="00A277DF">
        <w:t xml:space="preserve"> </w:t>
      </w:r>
      <w:r>
        <w:t xml:space="preserve"> configuration</w:t>
      </w:r>
      <w:proofErr w:type="gramEnd"/>
      <w:r>
        <w:t xml:space="preserve"> </w:t>
      </w:r>
      <w:r w:rsidR="00644E60">
        <w:t xml:space="preserve">des VLAN </w:t>
      </w:r>
      <w:r>
        <w:t xml:space="preserve">déjà présente sur le switch </w:t>
      </w:r>
      <w:r w:rsidR="00362725">
        <w:t>CISCO</w:t>
      </w:r>
      <w:r w:rsidR="00644E60">
        <w:t> :</w:t>
      </w:r>
    </w:p>
    <w:p w14:paraId="77D35325" w14:textId="77777777" w:rsidR="00644E60" w:rsidRDefault="00644E60" w:rsidP="000A3538"/>
    <w:tbl>
      <w:tblPr>
        <w:tblStyle w:val="Grilledutableau"/>
        <w:tblW w:w="11786" w:type="dxa"/>
        <w:tblLook w:val="04A0" w:firstRow="1" w:lastRow="0" w:firstColumn="1" w:lastColumn="0" w:noHBand="0" w:noVBand="1"/>
      </w:tblPr>
      <w:tblGrid>
        <w:gridCol w:w="1177"/>
        <w:gridCol w:w="1233"/>
        <w:gridCol w:w="1784"/>
        <w:gridCol w:w="1262"/>
        <w:gridCol w:w="1266"/>
        <w:gridCol w:w="1266"/>
        <w:gridCol w:w="1266"/>
        <w:gridCol w:w="1266"/>
        <w:gridCol w:w="1266"/>
      </w:tblGrid>
      <w:tr w:rsidR="00C5496B" w14:paraId="6DA5E7F5" w14:textId="77777777" w:rsidTr="00C5496B">
        <w:trPr>
          <w:trHeight w:val="658"/>
        </w:trPr>
        <w:tc>
          <w:tcPr>
            <w:tcW w:w="1177" w:type="dxa"/>
          </w:tcPr>
          <w:p w14:paraId="53232D3B" w14:textId="06805950" w:rsidR="00644E60" w:rsidRDefault="00644E60" w:rsidP="000A3538">
            <w:r>
              <w:t>VLAN</w:t>
            </w:r>
          </w:p>
        </w:tc>
        <w:tc>
          <w:tcPr>
            <w:tcW w:w="1233" w:type="dxa"/>
          </w:tcPr>
          <w:p w14:paraId="078B0362" w14:textId="089A1C40" w:rsidR="00644E60" w:rsidRDefault="00644E60" w:rsidP="000A3538">
            <w:r>
              <w:t>100</w:t>
            </w:r>
          </w:p>
        </w:tc>
        <w:tc>
          <w:tcPr>
            <w:tcW w:w="1784" w:type="dxa"/>
          </w:tcPr>
          <w:p w14:paraId="7B0D8AA2" w14:textId="5C3663F5" w:rsidR="00644E60" w:rsidRDefault="00663E94" w:rsidP="000A3538">
            <w:r>
              <w:t>199</w:t>
            </w:r>
          </w:p>
        </w:tc>
        <w:tc>
          <w:tcPr>
            <w:tcW w:w="1262" w:type="dxa"/>
          </w:tcPr>
          <w:p w14:paraId="518C665B" w14:textId="45027C7E" w:rsidR="00644E60" w:rsidRDefault="00663E94" w:rsidP="000A3538">
            <w:r>
              <w:t>2</w:t>
            </w:r>
            <w:r w:rsidR="00644E60">
              <w:t>00</w:t>
            </w:r>
          </w:p>
        </w:tc>
        <w:tc>
          <w:tcPr>
            <w:tcW w:w="1266" w:type="dxa"/>
          </w:tcPr>
          <w:p w14:paraId="123F947E" w14:textId="3137E2E0" w:rsidR="00644E60" w:rsidRDefault="00663E94" w:rsidP="000A3538">
            <w:r>
              <w:t>3</w:t>
            </w:r>
            <w:r w:rsidR="00644E60">
              <w:t>00</w:t>
            </w:r>
          </w:p>
        </w:tc>
        <w:tc>
          <w:tcPr>
            <w:tcW w:w="1266" w:type="dxa"/>
          </w:tcPr>
          <w:p w14:paraId="2C305AAD" w14:textId="62D948CC" w:rsidR="00644E60" w:rsidRDefault="00663E94" w:rsidP="000A3538">
            <w:r>
              <w:t>4</w:t>
            </w:r>
            <w:r w:rsidR="00644E60">
              <w:t>00</w:t>
            </w:r>
          </w:p>
        </w:tc>
        <w:tc>
          <w:tcPr>
            <w:tcW w:w="1266" w:type="dxa"/>
          </w:tcPr>
          <w:p w14:paraId="56135B77" w14:textId="2EF310E7" w:rsidR="00644E60" w:rsidRDefault="00663E94" w:rsidP="000A3538">
            <w:r>
              <w:t>5</w:t>
            </w:r>
            <w:r w:rsidR="00644E60">
              <w:t>00</w:t>
            </w:r>
          </w:p>
        </w:tc>
        <w:tc>
          <w:tcPr>
            <w:tcW w:w="1266" w:type="dxa"/>
          </w:tcPr>
          <w:p w14:paraId="3FA8BC0C" w14:textId="435E35D1" w:rsidR="00644E60" w:rsidRDefault="00663E94" w:rsidP="000A3538">
            <w:r>
              <w:t>6</w:t>
            </w:r>
            <w:r w:rsidR="00644E60">
              <w:t>00</w:t>
            </w:r>
          </w:p>
        </w:tc>
        <w:tc>
          <w:tcPr>
            <w:tcW w:w="1266" w:type="dxa"/>
          </w:tcPr>
          <w:p w14:paraId="4742EDB4" w14:textId="064E85C4" w:rsidR="00644E60" w:rsidRDefault="00663E94" w:rsidP="000A3538">
            <w:r>
              <w:t>7</w:t>
            </w:r>
            <w:r w:rsidR="00644E60">
              <w:t>00</w:t>
            </w:r>
          </w:p>
        </w:tc>
      </w:tr>
      <w:tr w:rsidR="00C5496B" w14:paraId="22E3447C" w14:textId="77777777" w:rsidTr="00C5496B">
        <w:trPr>
          <w:trHeight w:val="695"/>
        </w:trPr>
        <w:tc>
          <w:tcPr>
            <w:tcW w:w="1177" w:type="dxa"/>
          </w:tcPr>
          <w:p w14:paraId="10C08C7B" w14:textId="3E7330C7" w:rsidR="00644E60" w:rsidRDefault="00644E60" w:rsidP="000A3538">
            <w:r>
              <w:t>Nom</w:t>
            </w:r>
          </w:p>
        </w:tc>
        <w:tc>
          <w:tcPr>
            <w:tcW w:w="1233" w:type="dxa"/>
          </w:tcPr>
          <w:p w14:paraId="45DA0281" w14:textId="154DA07A" w:rsidR="00644E60" w:rsidRDefault="002825B9" w:rsidP="000A3538">
            <w:r>
              <w:t>Salle-réunion</w:t>
            </w:r>
          </w:p>
        </w:tc>
        <w:tc>
          <w:tcPr>
            <w:tcW w:w="1784" w:type="dxa"/>
          </w:tcPr>
          <w:p w14:paraId="579EF510" w14:textId="3D5E88DB" w:rsidR="00644E60" w:rsidRDefault="00663E94" w:rsidP="000A3538">
            <w:r>
              <w:t>Administration</w:t>
            </w:r>
          </w:p>
        </w:tc>
        <w:tc>
          <w:tcPr>
            <w:tcW w:w="1262" w:type="dxa"/>
          </w:tcPr>
          <w:p w14:paraId="082C5DBA" w14:textId="0D5AC305" w:rsidR="00644E60" w:rsidRDefault="006569EB" w:rsidP="000A3538">
            <w:proofErr w:type="spellStart"/>
            <w:r>
              <w:t>Proxmox</w:t>
            </w:r>
            <w:proofErr w:type="spellEnd"/>
          </w:p>
        </w:tc>
        <w:tc>
          <w:tcPr>
            <w:tcW w:w="1266" w:type="dxa"/>
          </w:tcPr>
          <w:p w14:paraId="2914662A" w14:textId="0D840EFD" w:rsidR="00644E60" w:rsidRDefault="00C5496B" w:rsidP="000A3538">
            <w:r>
              <w:t>Bureaux-1</w:t>
            </w:r>
          </w:p>
        </w:tc>
        <w:tc>
          <w:tcPr>
            <w:tcW w:w="1266" w:type="dxa"/>
          </w:tcPr>
          <w:p w14:paraId="0EA01893" w14:textId="50A40CDE" w:rsidR="00644E60" w:rsidRDefault="00C5496B" w:rsidP="000A3538">
            <w:r>
              <w:t>Bureaux-2</w:t>
            </w:r>
          </w:p>
        </w:tc>
        <w:tc>
          <w:tcPr>
            <w:tcW w:w="1266" w:type="dxa"/>
          </w:tcPr>
          <w:p w14:paraId="2EDB8589" w14:textId="3BAAF33A" w:rsidR="00644E60" w:rsidRDefault="00C5496B" w:rsidP="000A3538">
            <w:r>
              <w:t>Bureaux-3</w:t>
            </w:r>
          </w:p>
        </w:tc>
        <w:tc>
          <w:tcPr>
            <w:tcW w:w="1266" w:type="dxa"/>
          </w:tcPr>
          <w:p w14:paraId="369EB335" w14:textId="4F43C82F" w:rsidR="00644E60" w:rsidRDefault="00C5496B" w:rsidP="000A3538">
            <w:r>
              <w:t>Bureaux-4</w:t>
            </w:r>
          </w:p>
        </w:tc>
        <w:tc>
          <w:tcPr>
            <w:tcW w:w="1266" w:type="dxa"/>
          </w:tcPr>
          <w:p w14:paraId="014DDB50" w14:textId="217D129D" w:rsidR="00644E60" w:rsidRDefault="00C5496B" w:rsidP="000A3538">
            <w:r>
              <w:t>Bureaux-5</w:t>
            </w:r>
          </w:p>
        </w:tc>
      </w:tr>
    </w:tbl>
    <w:p w14:paraId="350528C5" w14:textId="21F9E2E9" w:rsidR="00D868F0" w:rsidRDefault="00D868F0" w:rsidP="00D868F0"/>
    <w:p w14:paraId="0A82DA37" w14:textId="5D5D240F" w:rsidR="00D868F0" w:rsidRDefault="00D868F0" w:rsidP="00D868F0">
      <w:pPr>
        <w:pStyle w:val="Titre1"/>
        <w:rPr>
          <w:u w:val="single"/>
        </w:rPr>
      </w:pPr>
      <w:proofErr w:type="gramStart"/>
      <w:r w:rsidRPr="00D868F0">
        <w:rPr>
          <w:u w:val="single"/>
        </w:rPr>
        <w:t>F )</w:t>
      </w:r>
      <w:proofErr w:type="gramEnd"/>
      <w:r w:rsidRPr="00D868F0">
        <w:rPr>
          <w:u w:val="single"/>
        </w:rPr>
        <w:t xml:space="preserve"> Topologie réseau :</w:t>
      </w:r>
    </w:p>
    <w:p w14:paraId="4EB33630" w14:textId="344CFE90" w:rsidR="00A120ED" w:rsidRDefault="00362725" w:rsidP="00887A7D">
      <w:r w:rsidRPr="00362725">
        <w:rPr>
          <w:noProof/>
        </w:rPr>
        <w:drawing>
          <wp:inline distT="0" distB="0" distL="0" distR="0" wp14:anchorId="08CEADDC" wp14:editId="0F2D486A">
            <wp:extent cx="7316470" cy="503491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5034915"/>
                    </a:xfrm>
                    <a:prstGeom prst="rect">
                      <a:avLst/>
                    </a:prstGeom>
                  </pic:spPr>
                </pic:pic>
              </a:graphicData>
            </a:graphic>
          </wp:inline>
        </w:drawing>
      </w:r>
    </w:p>
    <w:p w14:paraId="097FF4FA" w14:textId="77777777" w:rsidR="00362725" w:rsidRPr="00887A7D" w:rsidRDefault="00362725" w:rsidP="00887A7D"/>
    <w:p w14:paraId="4090D795" w14:textId="5FDFED05" w:rsidR="005966F7" w:rsidRDefault="005966F7" w:rsidP="005966F7">
      <w:pPr>
        <w:pStyle w:val="Titre1"/>
        <w:rPr>
          <w:rFonts w:ascii="Times New Roman" w:eastAsia="Times New Roman" w:hAnsi="Times New Roman" w:cs="Times New Roman"/>
        </w:rPr>
      </w:pPr>
      <w:bookmarkStart w:id="6" w:name="_Toc101971998"/>
      <w:proofErr w:type="gramStart"/>
      <w:r>
        <w:rPr>
          <w:rFonts w:ascii="Times New Roman" w:eastAsia="Times New Roman" w:hAnsi="Times New Roman" w:cs="Times New Roman"/>
          <w:b/>
          <w:i/>
          <w:sz w:val="52"/>
          <w:szCs w:val="52"/>
          <w:u w:val="single"/>
        </w:rPr>
        <w:t>II ]</w:t>
      </w:r>
      <w:proofErr w:type="gramEnd"/>
      <w:r>
        <w:rPr>
          <w:rFonts w:ascii="Times New Roman" w:eastAsia="Times New Roman" w:hAnsi="Times New Roman" w:cs="Times New Roman"/>
          <w:b/>
          <w:i/>
          <w:sz w:val="52"/>
          <w:szCs w:val="52"/>
          <w:u w:val="single"/>
        </w:rPr>
        <w:t xml:space="preserve"> Installation </w:t>
      </w:r>
      <w:proofErr w:type="spellStart"/>
      <w:r>
        <w:rPr>
          <w:rFonts w:ascii="Times New Roman" w:eastAsia="Times New Roman" w:hAnsi="Times New Roman" w:cs="Times New Roman"/>
          <w:b/>
          <w:i/>
          <w:sz w:val="52"/>
          <w:szCs w:val="52"/>
          <w:u w:val="single"/>
        </w:rPr>
        <w:t>Proxmox</w:t>
      </w:r>
      <w:proofErr w:type="spellEnd"/>
      <w:r>
        <w:rPr>
          <w:rFonts w:ascii="Times New Roman" w:eastAsia="Times New Roman" w:hAnsi="Times New Roman" w:cs="Times New Roman"/>
          <w:b/>
          <w:i/>
          <w:sz w:val="52"/>
          <w:szCs w:val="52"/>
          <w:u w:val="single"/>
        </w:rPr>
        <w:t> :</w:t>
      </w:r>
      <w:bookmarkEnd w:id="6"/>
    </w:p>
    <w:p w14:paraId="0FAB3AE2" w14:textId="77777777" w:rsidR="005966F7" w:rsidRDefault="005966F7" w:rsidP="005966F7">
      <w:proofErr w:type="spellStart"/>
      <w:r>
        <w:rPr>
          <w:rFonts w:ascii="Times New Roman" w:eastAsia="Times New Roman" w:hAnsi="Times New Roman" w:cs="Times New Roman"/>
        </w:rPr>
        <w:t>Proxmox</w:t>
      </w:r>
      <w:proofErr w:type="spellEnd"/>
      <w:r>
        <w:rPr>
          <w:rFonts w:ascii="Times New Roman" w:eastAsia="Times New Roman" w:hAnsi="Times New Roman" w:cs="Times New Roman"/>
        </w:rPr>
        <w:t xml:space="preserve"> Virtual </w:t>
      </w:r>
      <w:proofErr w:type="spellStart"/>
      <w:r>
        <w:rPr>
          <w:rFonts w:ascii="Times New Roman" w:eastAsia="Times New Roman" w:hAnsi="Times New Roman" w:cs="Times New Roman"/>
        </w:rPr>
        <w:t>Environment</w:t>
      </w:r>
      <w:proofErr w:type="spellEnd"/>
      <w:r>
        <w:rPr>
          <w:rFonts w:ascii="Times New Roman" w:eastAsia="Times New Roman" w:hAnsi="Times New Roman" w:cs="Times New Roman"/>
        </w:rPr>
        <w:t xml:space="preserve"> (PVE) est une solution de virtualisation libre de droits basée sur l'hyperviseur Linux KVM, et offre aussi une solution de containers avec LXC.  </w:t>
      </w:r>
      <w:proofErr w:type="spellStart"/>
      <w:r>
        <w:rPr>
          <w:rFonts w:ascii="Times New Roman" w:eastAsia="Times New Roman" w:hAnsi="Times New Roman" w:cs="Times New Roman"/>
        </w:rPr>
        <w:t>Proxmox</w:t>
      </w:r>
      <w:proofErr w:type="spellEnd"/>
      <w:r>
        <w:rPr>
          <w:rFonts w:ascii="Times New Roman" w:eastAsia="Times New Roman" w:hAnsi="Times New Roman" w:cs="Times New Roman"/>
        </w:rPr>
        <w:t xml:space="preserve"> est une solution de virtualisation de type "</w:t>
      </w:r>
      <w:proofErr w:type="spellStart"/>
      <w:r>
        <w:rPr>
          <w:rFonts w:ascii="Times New Roman" w:eastAsia="Times New Roman" w:hAnsi="Times New Roman" w:cs="Times New Roman"/>
        </w:rPr>
        <w:t>bare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metal</w:t>
      </w:r>
      <w:proofErr w:type="spellEnd"/>
      <w:r>
        <w:rPr>
          <w:rFonts w:ascii="Times New Roman" w:eastAsia="Times New Roman" w:hAnsi="Times New Roman" w:cs="Times New Roman"/>
        </w:rPr>
        <w:t>" c’est-à-dire qu’il s’exécute directement sur le matériel physique.</w:t>
      </w:r>
    </w:p>
    <w:p w14:paraId="36FEBC14" w14:textId="77777777" w:rsidR="005966F7" w:rsidRDefault="005966F7" w:rsidP="005966F7">
      <w:pPr>
        <w:rPr>
          <w:rFonts w:ascii="Times New Roman" w:eastAsia="Times New Roman" w:hAnsi="Times New Roman" w:cs="Times New Roman"/>
        </w:rPr>
      </w:pPr>
    </w:p>
    <w:p w14:paraId="65822C25" w14:textId="6D451C53" w:rsidR="005966F7" w:rsidRDefault="00D07AA2" w:rsidP="005966F7">
      <w:pPr>
        <w:pStyle w:val="Titre2"/>
        <w:rPr>
          <w:rFonts w:ascii="Times New Roman" w:eastAsia="Times New Roman" w:hAnsi="Times New Roman" w:cs="Times New Roman"/>
          <w:u w:val="single"/>
        </w:rPr>
      </w:pPr>
      <w:bookmarkStart w:id="7" w:name="_heading=h.4d34og8" w:colFirst="0" w:colLast="0"/>
      <w:bookmarkStart w:id="8" w:name="_Toc101971999"/>
      <w:bookmarkEnd w:id="7"/>
      <w:proofErr w:type="gramStart"/>
      <w:r>
        <w:rPr>
          <w:rFonts w:ascii="Times New Roman" w:eastAsia="Times New Roman" w:hAnsi="Times New Roman" w:cs="Times New Roman"/>
          <w:u w:val="single"/>
        </w:rPr>
        <w:t>A</w:t>
      </w:r>
      <w:r w:rsidR="005966F7">
        <w:rPr>
          <w:rFonts w:ascii="Times New Roman" w:eastAsia="Times New Roman" w:hAnsi="Times New Roman" w:cs="Times New Roman"/>
          <w:u w:val="single"/>
        </w:rPr>
        <w:t xml:space="preserve"> )</w:t>
      </w:r>
      <w:proofErr w:type="gramEnd"/>
      <w:r w:rsidR="005966F7">
        <w:rPr>
          <w:rFonts w:ascii="Times New Roman" w:eastAsia="Times New Roman" w:hAnsi="Times New Roman" w:cs="Times New Roman"/>
          <w:u w:val="single"/>
        </w:rPr>
        <w:t xml:space="preserve"> Téléchargement </w:t>
      </w:r>
      <w:proofErr w:type="spellStart"/>
      <w:r w:rsidR="005966F7">
        <w:rPr>
          <w:rFonts w:ascii="Times New Roman" w:eastAsia="Times New Roman" w:hAnsi="Times New Roman" w:cs="Times New Roman"/>
          <w:u w:val="single"/>
        </w:rPr>
        <w:t>pré-requis</w:t>
      </w:r>
      <w:proofErr w:type="spellEnd"/>
      <w:r w:rsidR="005966F7">
        <w:rPr>
          <w:rFonts w:ascii="Times New Roman" w:eastAsia="Times New Roman" w:hAnsi="Times New Roman" w:cs="Times New Roman"/>
          <w:u w:val="single"/>
        </w:rPr>
        <w:t> :</w:t>
      </w:r>
      <w:bookmarkEnd w:id="8"/>
    </w:p>
    <w:p w14:paraId="4DE48253" w14:textId="77777777" w:rsidR="005966F7" w:rsidRDefault="005966F7" w:rsidP="005966F7">
      <w:pPr>
        <w:rPr>
          <w:rFonts w:ascii="Times New Roman" w:eastAsia="Times New Roman" w:hAnsi="Times New Roman" w:cs="Times New Roman"/>
        </w:rPr>
      </w:pPr>
    </w:p>
    <w:p w14:paraId="52687FCB"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 xml:space="preserve">Pour commencer il nous faut installer le système d’exploitation </w:t>
      </w:r>
      <w:proofErr w:type="spellStart"/>
      <w:r>
        <w:rPr>
          <w:rFonts w:ascii="Times New Roman" w:eastAsia="Times New Roman" w:hAnsi="Times New Roman" w:cs="Times New Roman"/>
        </w:rPr>
        <w:t>ProxMox</w:t>
      </w:r>
      <w:proofErr w:type="spellEnd"/>
      <w:r>
        <w:rPr>
          <w:rFonts w:ascii="Times New Roman" w:eastAsia="Times New Roman" w:hAnsi="Times New Roman" w:cs="Times New Roman"/>
        </w:rPr>
        <w:t xml:space="preserve"> sur notre Hyperviseur. Pour cela il faut :</w:t>
      </w:r>
    </w:p>
    <w:p w14:paraId="0DFB8031" w14:textId="77777777" w:rsidR="005966F7" w:rsidRDefault="005966F7" w:rsidP="005966F7">
      <w:pPr>
        <w:numPr>
          <w:ilvl w:val="0"/>
          <w:numId w:val="3"/>
        </w:numPr>
        <w:pBdr>
          <w:top w:val="nil"/>
          <w:left w:val="nil"/>
          <w:bottom w:val="nil"/>
          <w:right w:val="nil"/>
          <w:between w:val="nil"/>
        </w:pBdr>
        <w:spacing w:line="256" w:lineRule="auto"/>
        <w:rPr>
          <w:rFonts w:ascii="Times New Roman" w:eastAsia="Times New Roman" w:hAnsi="Times New Roman" w:cs="Times New Roman"/>
        </w:rPr>
      </w:pPr>
      <w:r>
        <w:rPr>
          <w:rFonts w:ascii="Times New Roman" w:eastAsia="Times New Roman" w:hAnsi="Times New Roman" w:cs="Times New Roman"/>
          <w:color w:val="000000"/>
        </w:rPr>
        <w:t xml:space="preserve">L’ISO de </w:t>
      </w:r>
      <w:proofErr w:type="spellStart"/>
      <w:r>
        <w:rPr>
          <w:rFonts w:ascii="Times New Roman" w:eastAsia="Times New Roman" w:hAnsi="Times New Roman" w:cs="Times New Roman"/>
          <w:color w:val="000000"/>
        </w:rPr>
        <w:t>ProxMox</w:t>
      </w:r>
      <w:proofErr w:type="spellEnd"/>
      <w:r>
        <w:rPr>
          <w:rFonts w:ascii="Times New Roman" w:eastAsia="Times New Roman" w:hAnsi="Times New Roman" w:cs="Times New Roman"/>
          <w:color w:val="000000"/>
        </w:rPr>
        <w:t xml:space="preserve"> (version 7.1 au 28/02/2022)</w:t>
      </w:r>
    </w:p>
    <w:p w14:paraId="04718B6E" w14:textId="77777777" w:rsidR="005966F7" w:rsidRDefault="005966F7" w:rsidP="005966F7">
      <w:pPr>
        <w:numPr>
          <w:ilvl w:val="0"/>
          <w:numId w:val="3"/>
        </w:numPr>
        <w:pBdr>
          <w:top w:val="nil"/>
          <w:left w:val="nil"/>
          <w:bottom w:val="nil"/>
          <w:right w:val="nil"/>
          <w:between w:val="nil"/>
        </w:pBdr>
        <w:spacing w:line="256" w:lineRule="auto"/>
        <w:rPr>
          <w:rFonts w:ascii="Times New Roman" w:eastAsia="Times New Roman" w:hAnsi="Times New Roman" w:cs="Times New Roman"/>
        </w:rPr>
      </w:pPr>
      <w:r>
        <w:rPr>
          <w:rFonts w:ascii="Times New Roman" w:eastAsia="Times New Roman" w:hAnsi="Times New Roman" w:cs="Times New Roman"/>
          <w:color w:val="000000"/>
        </w:rPr>
        <w:t>Une clé USB de 8Go conseillé.</w:t>
      </w:r>
    </w:p>
    <w:p w14:paraId="12FEB436" w14:textId="77777777" w:rsidR="005966F7" w:rsidRDefault="005966F7" w:rsidP="005966F7">
      <w:pPr>
        <w:numPr>
          <w:ilvl w:val="0"/>
          <w:numId w:val="3"/>
        </w:numPr>
        <w:pBdr>
          <w:top w:val="nil"/>
          <w:left w:val="nil"/>
          <w:bottom w:val="nil"/>
          <w:right w:val="nil"/>
          <w:between w:val="nil"/>
        </w:pBdr>
        <w:spacing w:after="160" w:line="256" w:lineRule="auto"/>
        <w:rPr>
          <w:rFonts w:ascii="Times New Roman" w:eastAsia="Times New Roman" w:hAnsi="Times New Roman" w:cs="Times New Roman"/>
        </w:rPr>
      </w:pPr>
      <w:r>
        <w:rPr>
          <w:rFonts w:ascii="Times New Roman" w:eastAsia="Times New Roman" w:hAnsi="Times New Roman" w:cs="Times New Roman"/>
          <w:color w:val="000000"/>
        </w:rPr>
        <w:t xml:space="preserve">Le logiciel </w:t>
      </w:r>
      <w:proofErr w:type="spellStart"/>
      <w:r>
        <w:rPr>
          <w:rFonts w:ascii="Times New Roman" w:eastAsia="Times New Roman" w:hAnsi="Times New Roman" w:cs="Times New Roman"/>
          <w:color w:val="000000"/>
        </w:rPr>
        <w:t>Balena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Etcher</w:t>
      </w:r>
      <w:proofErr w:type="spellEnd"/>
    </w:p>
    <w:p w14:paraId="50542667"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Voici les liens pour les différents logiciels :</w:t>
      </w:r>
    </w:p>
    <w:p w14:paraId="47520C64" w14:textId="77777777" w:rsidR="005966F7" w:rsidRDefault="005966F7" w:rsidP="005966F7">
      <w:pPr>
        <w:numPr>
          <w:ilvl w:val="0"/>
          <w:numId w:val="3"/>
        </w:numPr>
        <w:pBdr>
          <w:top w:val="nil"/>
          <w:left w:val="nil"/>
          <w:bottom w:val="nil"/>
          <w:right w:val="nil"/>
          <w:between w:val="nil"/>
        </w:pBdr>
        <w:spacing w:line="256" w:lineRule="auto"/>
        <w:rPr>
          <w:rFonts w:ascii="Times New Roman" w:eastAsia="Times New Roman" w:hAnsi="Times New Roman" w:cs="Times New Roman"/>
        </w:rPr>
      </w:pPr>
      <w:proofErr w:type="spellStart"/>
      <w:r>
        <w:rPr>
          <w:rFonts w:ascii="Times New Roman" w:eastAsia="Times New Roman" w:hAnsi="Times New Roman" w:cs="Times New Roman"/>
          <w:color w:val="000000"/>
        </w:rPr>
        <w:t>ProxMox</w:t>
      </w:r>
      <w:proofErr w:type="spellEnd"/>
      <w:r>
        <w:rPr>
          <w:rFonts w:ascii="Times New Roman" w:eastAsia="Times New Roman" w:hAnsi="Times New Roman" w:cs="Times New Roman"/>
          <w:color w:val="000000"/>
        </w:rPr>
        <w:t xml:space="preserve"> : </w:t>
      </w:r>
      <w:hyperlink r:id="rId14">
        <w:r>
          <w:rPr>
            <w:rFonts w:ascii="Times New Roman" w:eastAsia="Times New Roman" w:hAnsi="Times New Roman" w:cs="Times New Roman"/>
            <w:color w:val="0563C1"/>
            <w:u w:val="single"/>
          </w:rPr>
          <w:t xml:space="preserve">Lien de téléchargement </w:t>
        </w:r>
        <w:proofErr w:type="spellStart"/>
        <w:r>
          <w:rPr>
            <w:rFonts w:ascii="Times New Roman" w:eastAsia="Times New Roman" w:hAnsi="Times New Roman" w:cs="Times New Roman"/>
            <w:color w:val="0563C1"/>
            <w:u w:val="single"/>
          </w:rPr>
          <w:t>ProxMox</w:t>
        </w:r>
        <w:proofErr w:type="spellEnd"/>
        <w:r>
          <w:rPr>
            <w:rFonts w:ascii="Times New Roman" w:eastAsia="Times New Roman" w:hAnsi="Times New Roman" w:cs="Times New Roman"/>
            <w:color w:val="0563C1"/>
            <w:u w:val="single"/>
          </w:rPr>
          <w:t xml:space="preserve"> version 7.1</w:t>
        </w:r>
      </w:hyperlink>
    </w:p>
    <w:p w14:paraId="31B24367" w14:textId="77777777" w:rsidR="005966F7" w:rsidRDefault="005966F7" w:rsidP="005966F7">
      <w:pPr>
        <w:numPr>
          <w:ilvl w:val="0"/>
          <w:numId w:val="3"/>
        </w:numPr>
        <w:pBdr>
          <w:top w:val="nil"/>
          <w:left w:val="nil"/>
          <w:bottom w:val="nil"/>
          <w:right w:val="nil"/>
          <w:between w:val="nil"/>
        </w:pBdr>
        <w:spacing w:after="160" w:line="256" w:lineRule="auto"/>
        <w:rPr>
          <w:rFonts w:ascii="Times New Roman" w:eastAsia="Times New Roman" w:hAnsi="Times New Roman" w:cs="Times New Roman"/>
        </w:rPr>
      </w:pPr>
      <w:proofErr w:type="spellStart"/>
      <w:r>
        <w:rPr>
          <w:rFonts w:ascii="Times New Roman" w:eastAsia="Times New Roman" w:hAnsi="Times New Roman" w:cs="Times New Roman"/>
          <w:color w:val="000000"/>
        </w:rPr>
        <w:t>Balena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Etcher</w:t>
      </w:r>
      <w:proofErr w:type="spellEnd"/>
      <w:r>
        <w:rPr>
          <w:rFonts w:ascii="Times New Roman" w:eastAsia="Times New Roman" w:hAnsi="Times New Roman" w:cs="Times New Roman"/>
          <w:color w:val="000000"/>
        </w:rPr>
        <w:t xml:space="preserve"> : </w:t>
      </w:r>
      <w:hyperlink r:id="rId15">
        <w:r>
          <w:rPr>
            <w:rFonts w:ascii="Times New Roman" w:eastAsia="Times New Roman" w:hAnsi="Times New Roman" w:cs="Times New Roman"/>
            <w:color w:val="0563C1"/>
            <w:u w:val="single"/>
          </w:rPr>
          <w:t xml:space="preserve">Lien de téléchargement </w:t>
        </w:r>
        <w:proofErr w:type="spellStart"/>
        <w:r>
          <w:rPr>
            <w:rFonts w:ascii="Times New Roman" w:eastAsia="Times New Roman" w:hAnsi="Times New Roman" w:cs="Times New Roman"/>
            <w:color w:val="0563C1"/>
            <w:u w:val="single"/>
          </w:rPr>
          <w:t>Balena</w:t>
        </w:r>
        <w:proofErr w:type="spellEnd"/>
        <w:r>
          <w:rPr>
            <w:rFonts w:ascii="Times New Roman" w:eastAsia="Times New Roman" w:hAnsi="Times New Roman" w:cs="Times New Roman"/>
            <w:color w:val="0563C1"/>
            <w:u w:val="single"/>
          </w:rPr>
          <w:t xml:space="preserve"> </w:t>
        </w:r>
        <w:proofErr w:type="spellStart"/>
        <w:r>
          <w:rPr>
            <w:rFonts w:ascii="Times New Roman" w:eastAsia="Times New Roman" w:hAnsi="Times New Roman" w:cs="Times New Roman"/>
            <w:color w:val="0563C1"/>
            <w:u w:val="single"/>
          </w:rPr>
          <w:t>Etcher</w:t>
        </w:r>
        <w:proofErr w:type="spellEnd"/>
      </w:hyperlink>
    </w:p>
    <w:p w14:paraId="1ED08F8D"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 xml:space="preserve">Lancez ensuite l’installation de </w:t>
      </w:r>
      <w:proofErr w:type="spellStart"/>
      <w:r>
        <w:rPr>
          <w:rFonts w:ascii="Times New Roman" w:eastAsia="Times New Roman" w:hAnsi="Times New Roman" w:cs="Times New Roman"/>
        </w:rPr>
        <w:t>Balena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Etcher</w:t>
      </w:r>
      <w:proofErr w:type="spellEnd"/>
      <w:r>
        <w:rPr>
          <w:rFonts w:ascii="Times New Roman" w:eastAsia="Times New Roman" w:hAnsi="Times New Roman" w:cs="Times New Roman"/>
        </w:rPr>
        <w:t>.</w:t>
      </w:r>
    </w:p>
    <w:p w14:paraId="421FD27D"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Une fois les différents logiciels téléchargés/installés on peut créer notre clé de démarrage.</w:t>
      </w:r>
    </w:p>
    <w:p w14:paraId="59DADD13"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Pour la première partie de l’installation il vous faudra brancher et connecter temporairement un écran à l’hyperviseur, ainsi qu’un clavier, une souris et un câble réseau pour pouvoir débuter l’installation/le paramétrage.</w:t>
      </w:r>
    </w:p>
    <w:p w14:paraId="3C600FAC" w14:textId="6ADC4F5C" w:rsidR="005966F7" w:rsidRDefault="00D07AA2" w:rsidP="005966F7">
      <w:pPr>
        <w:pStyle w:val="Titre2"/>
        <w:rPr>
          <w:rFonts w:ascii="Times New Roman" w:eastAsia="Times New Roman" w:hAnsi="Times New Roman" w:cs="Times New Roman"/>
          <w:u w:val="single"/>
        </w:rPr>
      </w:pPr>
      <w:bookmarkStart w:id="9" w:name="_heading=h.2s8eyo1" w:colFirst="0" w:colLast="0"/>
      <w:bookmarkStart w:id="10" w:name="_Toc101972000"/>
      <w:bookmarkEnd w:id="9"/>
      <w:proofErr w:type="gramStart"/>
      <w:r>
        <w:rPr>
          <w:rFonts w:ascii="Times New Roman" w:eastAsia="Times New Roman" w:hAnsi="Times New Roman" w:cs="Times New Roman"/>
          <w:u w:val="single"/>
        </w:rPr>
        <w:t>B</w:t>
      </w:r>
      <w:r w:rsidR="005966F7">
        <w:rPr>
          <w:rFonts w:ascii="Times New Roman" w:eastAsia="Times New Roman" w:hAnsi="Times New Roman" w:cs="Times New Roman"/>
          <w:u w:val="single"/>
        </w:rPr>
        <w:t xml:space="preserve"> )</w:t>
      </w:r>
      <w:proofErr w:type="gramEnd"/>
      <w:r w:rsidR="005966F7">
        <w:rPr>
          <w:rFonts w:ascii="Times New Roman" w:eastAsia="Times New Roman" w:hAnsi="Times New Roman" w:cs="Times New Roman"/>
          <w:u w:val="single"/>
        </w:rPr>
        <w:t xml:space="preserve"> Création support de démarrage :</w:t>
      </w:r>
      <w:bookmarkEnd w:id="10"/>
    </w:p>
    <w:p w14:paraId="4C46174B" w14:textId="77777777" w:rsidR="005966F7" w:rsidRDefault="005966F7" w:rsidP="005966F7">
      <w:pPr>
        <w:rPr>
          <w:rFonts w:ascii="Times New Roman" w:eastAsia="Times New Roman" w:hAnsi="Times New Roman" w:cs="Times New Roman"/>
        </w:rPr>
      </w:pPr>
    </w:p>
    <w:p w14:paraId="37F881F9"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 xml:space="preserve">Pour commencer il vous faut insérer votre clé USB dans l’ordinateur. Une fois la clé dans l’ordinateur vous pouvez lancer </w:t>
      </w:r>
      <w:proofErr w:type="spellStart"/>
      <w:r>
        <w:rPr>
          <w:rFonts w:ascii="Times New Roman" w:eastAsia="Times New Roman" w:hAnsi="Times New Roman" w:cs="Times New Roman"/>
        </w:rPr>
        <w:t>Balena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Etcher</w:t>
      </w:r>
      <w:proofErr w:type="spellEnd"/>
      <w:r>
        <w:rPr>
          <w:rFonts w:ascii="Times New Roman" w:eastAsia="Times New Roman" w:hAnsi="Times New Roman" w:cs="Times New Roman"/>
        </w:rPr>
        <w:t>, et arriver sur le menu suivant :</w:t>
      </w:r>
    </w:p>
    <w:p w14:paraId="539EEC3F" w14:textId="44A7F772" w:rsidR="005966F7" w:rsidRDefault="005966F7" w:rsidP="005966F7">
      <w:pPr>
        <w:jc w:val="center"/>
        <w:rPr>
          <w:rFonts w:ascii="Times New Roman" w:eastAsia="Times New Roman" w:hAnsi="Times New Roman" w:cs="Times New Roman"/>
        </w:rPr>
      </w:pPr>
      <w:r>
        <w:rPr>
          <w:noProof/>
        </w:rPr>
        <mc:AlternateContent>
          <mc:Choice Requires="wps">
            <w:drawing>
              <wp:anchor distT="0" distB="0" distL="114300" distR="114300" simplePos="0" relativeHeight="251648000" behindDoc="0" locked="0" layoutInCell="1" hidden="0" allowOverlap="1" wp14:anchorId="323AD9A2" wp14:editId="7BA6918C">
                <wp:simplePos x="0" y="0"/>
                <wp:positionH relativeFrom="column">
                  <wp:posOffset>1714500</wp:posOffset>
                </wp:positionH>
                <wp:positionV relativeFrom="paragraph">
                  <wp:posOffset>1028700</wp:posOffset>
                </wp:positionV>
                <wp:extent cx="1266825" cy="371475"/>
                <wp:effectExtent l="0" t="0" r="0" b="0"/>
                <wp:wrapNone/>
                <wp:docPr id="291" name="Rectangle 291"/>
                <wp:cNvGraphicFramePr/>
                <a:graphic xmlns:a="http://schemas.openxmlformats.org/drawingml/2006/main">
                  <a:graphicData uri="http://schemas.microsoft.com/office/word/2010/wordprocessingShape">
                    <wps:wsp>
                      <wps:cNvSpPr/>
                      <wps:spPr>
                        <a:xfrm>
                          <a:off x="0" y="0"/>
                          <a:ext cx="1266825" cy="371475"/>
                        </a:xfrm>
                        <a:prstGeom prst="rect">
                          <a:avLst/>
                        </a:prstGeom>
                        <a:noFill/>
                        <a:ln w="28575" cap="flat" cmpd="sng">
                          <a:solidFill>
                            <a:srgbClr val="FF4B4B"/>
                          </a:solidFill>
                          <a:prstDash val="solid"/>
                          <a:round/>
                          <a:headEnd type="none" w="sm" len="sm"/>
                          <a:tailEnd type="none" w="sm" len="sm"/>
                        </a:ln>
                      </wps:spPr>
                      <wps:txbx>
                        <w:txbxContent>
                          <w:p w14:paraId="215711FF" w14:textId="77777777" w:rsidR="005966F7" w:rsidRDefault="005966F7" w:rsidP="005966F7">
                            <w:pPr>
                              <w:textDirection w:val="btLr"/>
                            </w:pPr>
                          </w:p>
                        </w:txbxContent>
                      </wps:txbx>
                      <wps:bodyPr spcFirstLastPara="1" wrap="square" lIns="91425" tIns="91425" rIns="91425" bIns="91425" anchor="ctr" anchorCtr="0">
                        <a:noAutofit/>
                      </wps:bodyPr>
                    </wps:wsp>
                  </a:graphicData>
                </a:graphic>
              </wp:anchor>
            </w:drawing>
          </mc:Choice>
          <mc:Fallback>
            <w:pict>
              <v:rect w14:anchorId="323AD9A2" id="Rectangle 291" o:spid="_x0000_s1028" style="position:absolute;left:0;text-align:left;margin-left:135pt;margin-top:81pt;width:99.75pt;height:29.2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" filled="f" strokecolor="#ff4b4b" strokeweight="2.25pt">
                <v:stroke startarrowwidth="narrow" startarrowlength="short" endarrowwidth="narrow" endarrowlength="short" joinstyle="round"/>
                <v:textbox inset="2.53958mm,2.53958mm,2.53958mm,2.53958mm">
                  <w:txbxContent>
                    <w:p w14:paraId="215711FF" w14:textId="77777777" w:rsidR="005966F7" w:rsidRDefault="005966F7" w:rsidP="005966F7">
                      <w:pPr>
                        <w:textDirection w:val="btLr"/>
                      </w:pPr>
                    </w:p>
                  </w:txbxContent>
                </v:textbox>
              </v:rect>
            </w:pict>
          </mc:Fallback>
        </mc:AlternateContent>
      </w:r>
      <w:r>
        <w:rPr>
          <w:rFonts w:ascii="Times New Roman" w:eastAsia="Times New Roman" w:hAnsi="Times New Roman" w:cs="Times New Roman"/>
          <w:noProof/>
          <w:highlight w:val="yellow"/>
        </w:rPr>
        <w:drawing>
          <wp:inline distT="0" distB="0" distL="0" distR="0" wp14:anchorId="5D515D48" wp14:editId="522999FA">
            <wp:extent cx="4354350" cy="2261686"/>
            <wp:effectExtent l="0" t="0" r="0" b="0"/>
            <wp:docPr id="382" name="image138.png" descr="Une image contenant texte, équipement électronique, ipod,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8.png" descr="Une image contenant texte, équipement électronique, ipod, capture d’écran&#10;&#10;Description générée automatiquement"/>
                    <pic:cNvPicPr preferRelativeResize="0"/>
                  </pic:nvPicPr>
                  <pic:blipFill>
                    <a:blip r:embed="rId16"/>
                    <a:srcRect/>
                    <a:stretch>
                      <a:fillRect/>
                    </a:stretch>
                  </pic:blipFill>
                  <pic:spPr>
                    <a:xfrm>
                      <a:off x="0" y="0"/>
                      <a:ext cx="4354350" cy="2261686"/>
                    </a:xfrm>
                    <a:prstGeom prst="rect">
                      <a:avLst/>
                    </a:prstGeom>
                    <a:ln/>
                  </pic:spPr>
                </pic:pic>
              </a:graphicData>
            </a:graphic>
          </wp:inline>
        </w:drawing>
      </w:r>
    </w:p>
    <w:p w14:paraId="12DA0EF9"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 xml:space="preserve">Il faut cliquer sur </w:t>
      </w:r>
      <w:r>
        <w:rPr>
          <w:rFonts w:ascii="Times New Roman" w:eastAsia="Times New Roman" w:hAnsi="Times New Roman" w:cs="Times New Roman"/>
          <w:b/>
          <w:i/>
        </w:rPr>
        <w:t xml:space="preserve">Flash </w:t>
      </w:r>
      <w:proofErr w:type="spellStart"/>
      <w:r>
        <w:rPr>
          <w:rFonts w:ascii="Times New Roman" w:eastAsia="Times New Roman" w:hAnsi="Times New Roman" w:cs="Times New Roman"/>
          <w:b/>
          <w:i/>
        </w:rPr>
        <w:t>from</w:t>
      </w:r>
      <w:proofErr w:type="spellEnd"/>
      <w:r>
        <w:rPr>
          <w:rFonts w:ascii="Times New Roman" w:eastAsia="Times New Roman" w:hAnsi="Times New Roman" w:cs="Times New Roman"/>
          <w:b/>
          <w:i/>
        </w:rPr>
        <w:t xml:space="preserve"> file</w:t>
      </w:r>
      <w:r>
        <w:rPr>
          <w:rFonts w:ascii="Times New Roman" w:eastAsia="Times New Roman" w:hAnsi="Times New Roman" w:cs="Times New Roman"/>
          <w:i/>
        </w:rPr>
        <w:t xml:space="preserve"> </w:t>
      </w:r>
      <w:r>
        <w:rPr>
          <w:rFonts w:ascii="Times New Roman" w:eastAsia="Times New Roman" w:hAnsi="Times New Roman" w:cs="Times New Roman"/>
        </w:rPr>
        <w:t xml:space="preserve">et se rendre à l’emplacement où vous avez enregistré le fichier ISO de </w:t>
      </w:r>
      <w:proofErr w:type="spellStart"/>
      <w:r>
        <w:rPr>
          <w:rFonts w:ascii="Times New Roman" w:eastAsia="Times New Roman" w:hAnsi="Times New Roman" w:cs="Times New Roman"/>
        </w:rPr>
        <w:t>ProxMox</w:t>
      </w:r>
      <w:proofErr w:type="spellEnd"/>
      <w:r>
        <w:rPr>
          <w:rFonts w:ascii="Times New Roman" w:eastAsia="Times New Roman" w:hAnsi="Times New Roman" w:cs="Times New Roman"/>
        </w:rPr>
        <w:t>.</w:t>
      </w:r>
    </w:p>
    <w:p w14:paraId="527D1104" w14:textId="77777777" w:rsidR="005966F7" w:rsidRDefault="005966F7" w:rsidP="005966F7">
      <w:pPr>
        <w:rPr>
          <w:rFonts w:ascii="Times New Roman" w:eastAsia="Times New Roman" w:hAnsi="Times New Roman" w:cs="Times New Roman"/>
          <w:b/>
          <w:i/>
          <w:u w:val="single"/>
        </w:rPr>
      </w:pPr>
      <w:r>
        <w:rPr>
          <w:rFonts w:ascii="Times New Roman" w:eastAsia="Times New Roman" w:hAnsi="Times New Roman" w:cs="Times New Roman"/>
        </w:rPr>
        <w:t xml:space="preserve">Dans la deuxième option il faut choisir votre support d’installation. </w:t>
      </w:r>
      <w:r>
        <w:rPr>
          <w:rFonts w:ascii="Times New Roman" w:eastAsia="Times New Roman" w:hAnsi="Times New Roman" w:cs="Times New Roman"/>
          <w:b/>
          <w:i/>
          <w:u w:val="single"/>
        </w:rPr>
        <w:t>Attention donc à bien choisir le bon si vous avez plusieurs clé USB branché a votre ordinateur !</w:t>
      </w:r>
    </w:p>
    <w:p w14:paraId="2302A6E3"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 xml:space="preserve">Maintenant il faut cliquer sur </w:t>
      </w:r>
      <w:r>
        <w:rPr>
          <w:rFonts w:ascii="Times New Roman" w:eastAsia="Times New Roman" w:hAnsi="Times New Roman" w:cs="Times New Roman"/>
          <w:b/>
          <w:i/>
        </w:rPr>
        <w:t xml:space="preserve">Flash ! </w:t>
      </w:r>
      <w:r>
        <w:rPr>
          <w:rFonts w:ascii="Times New Roman" w:eastAsia="Times New Roman" w:hAnsi="Times New Roman" w:cs="Times New Roman"/>
        </w:rPr>
        <w:t>pour commencer la création su support d’installation.</w:t>
      </w:r>
    </w:p>
    <w:p w14:paraId="37C9238A" w14:textId="77777777" w:rsidR="005966F7" w:rsidRDefault="005966F7" w:rsidP="005966F7">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126F77E" wp14:editId="0EF183A7">
            <wp:extent cx="5762625" cy="3194764"/>
            <wp:effectExtent l="0" t="0" r="0" b="0"/>
            <wp:docPr id="381"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17"/>
                    <a:srcRect/>
                    <a:stretch>
                      <a:fillRect/>
                    </a:stretch>
                  </pic:blipFill>
                  <pic:spPr>
                    <a:xfrm>
                      <a:off x="0" y="0"/>
                      <a:ext cx="5762625" cy="3194764"/>
                    </a:xfrm>
                    <a:prstGeom prst="rect">
                      <a:avLst/>
                    </a:prstGeom>
                    <a:ln/>
                  </pic:spPr>
                </pic:pic>
              </a:graphicData>
            </a:graphic>
          </wp:inline>
        </w:drawing>
      </w:r>
    </w:p>
    <w:p w14:paraId="3A652D24" w14:textId="77777777" w:rsidR="005966F7" w:rsidRDefault="005966F7" w:rsidP="005966F7">
      <w:pPr>
        <w:rPr>
          <w:rFonts w:ascii="Times New Roman" w:eastAsia="Times New Roman" w:hAnsi="Times New Roman" w:cs="Times New Roman"/>
        </w:rPr>
      </w:pPr>
    </w:p>
    <w:p w14:paraId="568186E8" w14:textId="6B1A026B" w:rsidR="005966F7" w:rsidRDefault="00D07AA2" w:rsidP="005966F7">
      <w:pPr>
        <w:pStyle w:val="Titre2"/>
        <w:rPr>
          <w:rFonts w:ascii="Times New Roman" w:eastAsia="Times New Roman" w:hAnsi="Times New Roman" w:cs="Times New Roman"/>
          <w:u w:val="single"/>
        </w:rPr>
      </w:pPr>
      <w:bookmarkStart w:id="11" w:name="_heading=h.17dp8vu" w:colFirst="0" w:colLast="0"/>
      <w:bookmarkStart w:id="12" w:name="_Toc101972001"/>
      <w:bookmarkEnd w:id="11"/>
      <w:proofErr w:type="gramStart"/>
      <w:r>
        <w:rPr>
          <w:rFonts w:ascii="Times New Roman" w:eastAsia="Times New Roman" w:hAnsi="Times New Roman" w:cs="Times New Roman"/>
          <w:u w:val="single"/>
        </w:rPr>
        <w:t>C</w:t>
      </w:r>
      <w:r w:rsidR="005966F7">
        <w:rPr>
          <w:rFonts w:ascii="Times New Roman" w:eastAsia="Times New Roman" w:hAnsi="Times New Roman" w:cs="Times New Roman"/>
          <w:u w:val="single"/>
        </w:rPr>
        <w:t xml:space="preserve"> )</w:t>
      </w:r>
      <w:proofErr w:type="gramEnd"/>
      <w:r w:rsidR="005966F7">
        <w:rPr>
          <w:rFonts w:ascii="Times New Roman" w:eastAsia="Times New Roman" w:hAnsi="Times New Roman" w:cs="Times New Roman"/>
          <w:u w:val="single"/>
        </w:rPr>
        <w:t xml:space="preserve"> Installation </w:t>
      </w:r>
      <w:proofErr w:type="spellStart"/>
      <w:r w:rsidR="005966F7">
        <w:rPr>
          <w:rFonts w:ascii="Times New Roman" w:eastAsia="Times New Roman" w:hAnsi="Times New Roman" w:cs="Times New Roman"/>
          <w:u w:val="single"/>
        </w:rPr>
        <w:t>ProxMox</w:t>
      </w:r>
      <w:proofErr w:type="spellEnd"/>
      <w:r w:rsidR="005966F7">
        <w:rPr>
          <w:rFonts w:ascii="Times New Roman" w:eastAsia="Times New Roman" w:hAnsi="Times New Roman" w:cs="Times New Roman"/>
          <w:u w:val="single"/>
        </w:rPr>
        <w:t xml:space="preserve"> sur la machine Serveur :</w:t>
      </w:r>
      <w:bookmarkEnd w:id="12"/>
    </w:p>
    <w:p w14:paraId="42216166" w14:textId="77777777" w:rsidR="005966F7" w:rsidRDefault="005966F7" w:rsidP="005966F7">
      <w:pPr>
        <w:rPr>
          <w:rFonts w:ascii="Times New Roman" w:eastAsia="Times New Roman" w:hAnsi="Times New Roman" w:cs="Times New Roman"/>
        </w:rPr>
      </w:pPr>
    </w:p>
    <w:p w14:paraId="15A26E35"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 xml:space="preserve">Une fois la création du média de démarrage, vous pouvez l’éjecter et le brancher dans l'hyperviseur, et démarrer dessus. Pour pouvoir démarrer sur votre clé USB, il faut au démarrage de l'ordinateur appuyer à répétition sur la touche </w:t>
      </w:r>
      <w:r>
        <w:rPr>
          <w:rFonts w:ascii="Times New Roman" w:eastAsia="Times New Roman" w:hAnsi="Times New Roman" w:cs="Times New Roman"/>
          <w:b/>
          <w:i/>
        </w:rPr>
        <w:t>F12</w:t>
      </w:r>
      <w:r>
        <w:rPr>
          <w:rFonts w:ascii="Times New Roman" w:eastAsia="Times New Roman" w:hAnsi="Times New Roman" w:cs="Times New Roman"/>
        </w:rPr>
        <w:t xml:space="preserve"> ou </w:t>
      </w:r>
      <w:r>
        <w:rPr>
          <w:rFonts w:ascii="Times New Roman" w:eastAsia="Times New Roman" w:hAnsi="Times New Roman" w:cs="Times New Roman"/>
          <w:b/>
          <w:i/>
        </w:rPr>
        <w:t>F8</w:t>
      </w:r>
      <w:r>
        <w:rPr>
          <w:rFonts w:ascii="Times New Roman" w:eastAsia="Times New Roman" w:hAnsi="Times New Roman" w:cs="Times New Roman"/>
        </w:rPr>
        <w:t xml:space="preserve"> de votre clavier jusqu’à voir un menu vous listant toutes les options de démarrage, il faudra donc choisir votre clé de démarrage.</w:t>
      </w:r>
    </w:p>
    <w:p w14:paraId="136AAD2A"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Une fois démarré sur votre support vous devriez arriver sur ce menu :</w:t>
      </w:r>
    </w:p>
    <w:p w14:paraId="7E81E9CA"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2546034" wp14:editId="59FB901E">
            <wp:extent cx="5762625" cy="1927410"/>
            <wp:effectExtent l="0" t="0" r="0" b="0"/>
            <wp:docPr id="384" name="image154.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54.png" descr="Une image contenant texte&#10;&#10;Description générée automatiquement"/>
                    <pic:cNvPicPr preferRelativeResize="0"/>
                  </pic:nvPicPr>
                  <pic:blipFill>
                    <a:blip r:embed="rId18"/>
                    <a:srcRect/>
                    <a:stretch>
                      <a:fillRect/>
                    </a:stretch>
                  </pic:blipFill>
                  <pic:spPr>
                    <a:xfrm>
                      <a:off x="0" y="0"/>
                      <a:ext cx="5762625" cy="1927410"/>
                    </a:xfrm>
                    <a:prstGeom prst="rect">
                      <a:avLst/>
                    </a:prstGeom>
                    <a:ln/>
                  </pic:spPr>
                </pic:pic>
              </a:graphicData>
            </a:graphic>
          </wp:inline>
        </w:drawing>
      </w:r>
      <w:r>
        <w:rPr>
          <w:noProof/>
        </w:rPr>
        <mc:AlternateContent>
          <mc:Choice Requires="wps">
            <w:drawing>
              <wp:anchor distT="0" distB="0" distL="114300" distR="114300" simplePos="0" relativeHeight="251649024" behindDoc="0" locked="0" layoutInCell="1" hidden="0" allowOverlap="1" wp14:anchorId="22D4B7F3" wp14:editId="55A1B214">
                <wp:simplePos x="0" y="0"/>
                <wp:positionH relativeFrom="column">
                  <wp:posOffset>1314450</wp:posOffset>
                </wp:positionH>
                <wp:positionV relativeFrom="paragraph">
                  <wp:posOffset>1476375</wp:posOffset>
                </wp:positionV>
                <wp:extent cx="923925" cy="171450"/>
                <wp:effectExtent l="0" t="0" r="0" b="0"/>
                <wp:wrapNone/>
                <wp:docPr id="238" name="Rectangle 238"/>
                <wp:cNvGraphicFramePr/>
                <a:graphic xmlns:a="http://schemas.openxmlformats.org/drawingml/2006/main">
                  <a:graphicData uri="http://schemas.microsoft.com/office/word/2010/wordprocessingShape">
                    <wps:wsp>
                      <wps:cNvSpPr/>
                      <wps:spPr>
                        <a:xfrm>
                          <a:off x="4898325" y="3708563"/>
                          <a:ext cx="895350" cy="142875"/>
                        </a:xfrm>
                        <a:prstGeom prst="rect">
                          <a:avLst/>
                        </a:prstGeom>
                        <a:noFill/>
                        <a:ln w="28575" cap="flat" cmpd="sng">
                          <a:solidFill>
                            <a:srgbClr val="FF4B4B"/>
                          </a:solidFill>
                          <a:prstDash val="solid"/>
                          <a:round/>
                          <a:headEnd type="none" w="sm" len="sm"/>
                          <a:tailEnd type="none" w="sm" len="sm"/>
                        </a:ln>
                      </wps:spPr>
                      <wps:txbx>
                        <w:txbxContent>
                          <w:p w14:paraId="2F3B44F3" w14:textId="77777777" w:rsidR="005966F7" w:rsidRDefault="005966F7" w:rsidP="005966F7">
                            <w:pPr>
                              <w:textDirection w:val="btLr"/>
                            </w:pPr>
                          </w:p>
                        </w:txbxContent>
                      </wps:txbx>
                      <wps:bodyPr spcFirstLastPara="1" wrap="square" lIns="91425" tIns="91425" rIns="91425" bIns="91425" anchor="ctr" anchorCtr="0">
                        <a:noAutofit/>
                      </wps:bodyPr>
                    </wps:wsp>
                  </a:graphicData>
                </a:graphic>
              </wp:anchor>
            </w:drawing>
          </mc:Choice>
          <mc:Fallback>
            <w:pict>
              <v:rect w14:anchorId="22D4B7F3" id="Rectangle 238" o:spid="_x0000_s1029" style="position:absolute;margin-left:103.5pt;margin-top:116.25pt;width:72.75pt;height:13.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" filled="f" strokecolor="#ff4b4b" strokeweight="2.25pt">
                <v:stroke startarrowwidth="narrow" startarrowlength="short" endarrowwidth="narrow" endarrowlength="short" joinstyle="round"/>
                <v:textbox inset="2.53958mm,2.53958mm,2.53958mm,2.53958mm">
                  <w:txbxContent>
                    <w:p w14:paraId="2F3B44F3" w14:textId="77777777" w:rsidR="005966F7" w:rsidRDefault="005966F7" w:rsidP="005966F7">
                      <w:pPr>
                        <w:textDirection w:val="btLr"/>
                      </w:pPr>
                    </w:p>
                  </w:txbxContent>
                </v:textbox>
              </v:rect>
            </w:pict>
          </mc:Fallback>
        </mc:AlternateContent>
      </w:r>
    </w:p>
    <w:p w14:paraId="58F2D9CD" w14:textId="77777777" w:rsidR="005966F7" w:rsidRDefault="005966F7" w:rsidP="005966F7">
      <w:pPr>
        <w:rPr>
          <w:rFonts w:ascii="Times New Roman" w:eastAsia="Times New Roman" w:hAnsi="Times New Roman" w:cs="Times New Roman"/>
          <w:b/>
          <w:i/>
        </w:rPr>
      </w:pPr>
      <w:r>
        <w:rPr>
          <w:rFonts w:ascii="Times New Roman" w:eastAsia="Times New Roman" w:hAnsi="Times New Roman" w:cs="Times New Roman"/>
        </w:rPr>
        <w:t xml:space="preserve">On choisit la première option </w:t>
      </w:r>
      <w:r>
        <w:rPr>
          <w:rFonts w:ascii="Times New Roman" w:eastAsia="Times New Roman" w:hAnsi="Times New Roman" w:cs="Times New Roman"/>
          <w:b/>
          <w:i/>
        </w:rPr>
        <w:t xml:space="preserve">Install </w:t>
      </w:r>
      <w:proofErr w:type="spellStart"/>
      <w:r>
        <w:rPr>
          <w:rFonts w:ascii="Times New Roman" w:eastAsia="Times New Roman" w:hAnsi="Times New Roman" w:cs="Times New Roman"/>
          <w:b/>
          <w:i/>
        </w:rPr>
        <w:t>Proxmox</w:t>
      </w:r>
      <w:proofErr w:type="spellEnd"/>
      <w:r>
        <w:rPr>
          <w:rFonts w:ascii="Times New Roman" w:eastAsia="Times New Roman" w:hAnsi="Times New Roman" w:cs="Times New Roman"/>
          <w:b/>
          <w:i/>
        </w:rPr>
        <w:t xml:space="preserve"> VE</w:t>
      </w:r>
    </w:p>
    <w:p w14:paraId="779A6B34"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 xml:space="preserve">Il faut ensuite accepter les conditions générales d’utilisation </w:t>
      </w:r>
    </w:p>
    <w:p w14:paraId="7A0FB302" w14:textId="77777777" w:rsidR="005966F7" w:rsidRDefault="005966F7" w:rsidP="005966F7">
      <w:pPr>
        <w:jc w:val="center"/>
        <w:rPr>
          <w:rFonts w:ascii="Times New Roman" w:eastAsia="Times New Roman" w:hAnsi="Times New Roman" w:cs="Times New Roman"/>
          <w:b/>
          <w:i/>
        </w:rPr>
      </w:pPr>
      <w:r>
        <w:rPr>
          <w:rFonts w:ascii="Times New Roman" w:eastAsia="Times New Roman" w:hAnsi="Times New Roman" w:cs="Times New Roman"/>
          <w:noProof/>
        </w:rPr>
        <w:drawing>
          <wp:inline distT="0" distB="0" distL="0" distR="0" wp14:anchorId="37398A13" wp14:editId="3572C874">
            <wp:extent cx="4343400" cy="1803064"/>
            <wp:effectExtent l="0" t="0" r="0" b="0"/>
            <wp:docPr id="383" name="image137.jp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7.jpg" descr="Une image contenant texte&#10;&#10;Description générée automatiquement"/>
                    <pic:cNvPicPr preferRelativeResize="0"/>
                  </pic:nvPicPr>
                  <pic:blipFill>
                    <a:blip r:embed="rId19"/>
                    <a:srcRect/>
                    <a:stretch>
                      <a:fillRect/>
                    </a:stretch>
                  </pic:blipFill>
                  <pic:spPr>
                    <a:xfrm>
                      <a:off x="0" y="0"/>
                      <a:ext cx="4343400" cy="1803064"/>
                    </a:xfrm>
                    <a:prstGeom prst="rect">
                      <a:avLst/>
                    </a:prstGeom>
                    <a:ln/>
                  </pic:spPr>
                </pic:pic>
              </a:graphicData>
            </a:graphic>
          </wp:inline>
        </w:drawing>
      </w:r>
    </w:p>
    <w:p w14:paraId="47533D27" w14:textId="457F2028" w:rsidR="005966F7" w:rsidRDefault="009421DE" w:rsidP="005966F7">
      <w:pPr>
        <w:jc w:val="center"/>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50048" behindDoc="0" locked="0" layoutInCell="1" hidden="0" allowOverlap="1" wp14:anchorId="3B56720F" wp14:editId="09AF81E9">
                <wp:simplePos x="0" y="0"/>
                <wp:positionH relativeFrom="column">
                  <wp:posOffset>2256790</wp:posOffset>
                </wp:positionH>
                <wp:positionV relativeFrom="paragraph">
                  <wp:posOffset>2182495</wp:posOffset>
                </wp:positionV>
                <wp:extent cx="2247900" cy="200025"/>
                <wp:effectExtent l="19050" t="19050" r="19050" b="28575"/>
                <wp:wrapNone/>
                <wp:docPr id="296" name="Rectangle 296"/>
                <wp:cNvGraphicFramePr/>
                <a:graphic xmlns:a="http://schemas.openxmlformats.org/drawingml/2006/main">
                  <a:graphicData uri="http://schemas.microsoft.com/office/word/2010/wordprocessingShape">
                    <wps:wsp>
                      <wps:cNvSpPr/>
                      <wps:spPr>
                        <a:xfrm>
                          <a:off x="0" y="0"/>
                          <a:ext cx="2247900" cy="200025"/>
                        </a:xfrm>
                        <a:prstGeom prst="rect">
                          <a:avLst/>
                        </a:prstGeom>
                        <a:noFill/>
                        <a:ln w="28575" cap="flat" cmpd="sng">
                          <a:solidFill>
                            <a:srgbClr val="FF4B4B"/>
                          </a:solidFill>
                          <a:prstDash val="solid"/>
                          <a:round/>
                          <a:headEnd type="none" w="sm" len="sm"/>
                          <a:tailEnd type="none" w="sm" len="sm"/>
                        </a:ln>
                      </wps:spPr>
                      <wps:txbx>
                        <w:txbxContent>
                          <w:p w14:paraId="5D7DF792" w14:textId="77777777" w:rsidR="005966F7" w:rsidRDefault="005966F7" w:rsidP="005966F7">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B56720F" id="Rectangle 296" o:spid="_x0000_s1030" style="position:absolute;left:0;text-align:left;margin-left:177.7pt;margin-top:171.85pt;width:177pt;height:15.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" filled="f" strokecolor="#ff4b4b" strokeweight="2.25pt">
                <v:stroke startarrowwidth="narrow" startarrowlength="short" endarrowwidth="narrow" endarrowlength="short" joinstyle="round"/>
                <v:textbox inset="2.53958mm,2.53958mm,2.53958mm,2.53958mm">
                  <w:txbxContent>
                    <w:p w14:paraId="5D7DF792" w14:textId="77777777" w:rsidR="005966F7" w:rsidRDefault="005966F7" w:rsidP="005966F7">
                      <w:pPr>
                        <w:textDirection w:val="btLr"/>
                      </w:pPr>
                    </w:p>
                  </w:txbxContent>
                </v:textbox>
              </v:rect>
            </w:pict>
          </mc:Fallback>
        </mc:AlternateContent>
      </w:r>
      <w:r w:rsidR="005966F7">
        <w:rPr>
          <w:rFonts w:ascii="Times New Roman" w:eastAsia="Times New Roman" w:hAnsi="Times New Roman" w:cs="Times New Roman"/>
          <w:noProof/>
        </w:rPr>
        <w:drawing>
          <wp:inline distT="0" distB="0" distL="0" distR="0" wp14:anchorId="0F80E3E8" wp14:editId="731519A7">
            <wp:extent cx="5505450" cy="2562542"/>
            <wp:effectExtent l="0" t="0" r="0" b="0"/>
            <wp:docPr id="386" name="image140.jpg"/>
            <wp:cNvGraphicFramePr/>
            <a:graphic xmlns:a="http://schemas.openxmlformats.org/drawingml/2006/main">
              <a:graphicData uri="http://schemas.openxmlformats.org/drawingml/2006/picture">
                <pic:pic xmlns:pic="http://schemas.openxmlformats.org/drawingml/2006/picture">
                  <pic:nvPicPr>
                    <pic:cNvPr id="0" name="image140.jpg"/>
                    <pic:cNvPicPr preferRelativeResize="0"/>
                  </pic:nvPicPr>
                  <pic:blipFill>
                    <a:blip r:embed="rId20"/>
                    <a:srcRect/>
                    <a:stretch>
                      <a:fillRect/>
                    </a:stretch>
                  </pic:blipFill>
                  <pic:spPr>
                    <a:xfrm>
                      <a:off x="0" y="0"/>
                      <a:ext cx="5505450" cy="2562542"/>
                    </a:xfrm>
                    <a:prstGeom prst="rect">
                      <a:avLst/>
                    </a:prstGeom>
                    <a:ln/>
                  </pic:spPr>
                </pic:pic>
              </a:graphicData>
            </a:graphic>
          </wp:inline>
        </w:drawing>
      </w:r>
    </w:p>
    <w:p w14:paraId="5F5DCA85"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 xml:space="preserve">Ici on doit choisir sur quel disque dur sera installé le </w:t>
      </w:r>
      <w:proofErr w:type="spellStart"/>
      <w:r>
        <w:rPr>
          <w:rFonts w:ascii="Times New Roman" w:eastAsia="Times New Roman" w:hAnsi="Times New Roman" w:cs="Times New Roman"/>
        </w:rPr>
        <w:t>proxmox</w:t>
      </w:r>
      <w:proofErr w:type="spellEnd"/>
      <w:r>
        <w:rPr>
          <w:rFonts w:ascii="Times New Roman" w:eastAsia="Times New Roman" w:hAnsi="Times New Roman" w:cs="Times New Roman"/>
        </w:rPr>
        <w:t>. (Dans mon cas c’était sur mon disque SSD SATA de 128 Go)</w:t>
      </w:r>
    </w:p>
    <w:p w14:paraId="2C2F49DA" w14:textId="65279972" w:rsidR="005966F7" w:rsidRDefault="009421DE" w:rsidP="005966F7">
      <w:pPr>
        <w:jc w:val="center"/>
        <w:rPr>
          <w:rFonts w:ascii="Times New Roman" w:eastAsia="Times New Roman" w:hAnsi="Times New Roman" w:cs="Times New Roman"/>
        </w:rPr>
      </w:pPr>
      <w:r>
        <w:rPr>
          <w:noProof/>
        </w:rPr>
        <mc:AlternateContent>
          <mc:Choice Requires="wps">
            <w:drawing>
              <wp:anchor distT="0" distB="0" distL="114300" distR="114300" simplePos="0" relativeHeight="251652096" behindDoc="0" locked="0" layoutInCell="1" hidden="0" allowOverlap="1" wp14:anchorId="03F4A7E4" wp14:editId="7ABFECFE">
                <wp:simplePos x="0" y="0"/>
                <wp:positionH relativeFrom="column">
                  <wp:posOffset>3523615</wp:posOffset>
                </wp:positionH>
                <wp:positionV relativeFrom="paragraph">
                  <wp:posOffset>1965324</wp:posOffset>
                </wp:positionV>
                <wp:extent cx="1162050" cy="200025"/>
                <wp:effectExtent l="19050" t="19050" r="19050" b="28575"/>
                <wp:wrapNone/>
                <wp:docPr id="288" name="Rectangle 288"/>
                <wp:cNvGraphicFramePr/>
                <a:graphic xmlns:a="http://schemas.openxmlformats.org/drawingml/2006/main">
                  <a:graphicData uri="http://schemas.microsoft.com/office/word/2010/wordprocessingShape">
                    <wps:wsp>
                      <wps:cNvSpPr/>
                      <wps:spPr>
                        <a:xfrm>
                          <a:off x="0" y="0"/>
                          <a:ext cx="1162050" cy="200025"/>
                        </a:xfrm>
                        <a:prstGeom prst="rect">
                          <a:avLst/>
                        </a:prstGeom>
                        <a:noFill/>
                        <a:ln w="28575" cap="flat" cmpd="sng">
                          <a:solidFill>
                            <a:srgbClr val="FF4B4B"/>
                          </a:solidFill>
                          <a:prstDash val="solid"/>
                          <a:round/>
                          <a:headEnd type="none" w="sm" len="sm"/>
                          <a:tailEnd type="none" w="sm" len="sm"/>
                        </a:ln>
                      </wps:spPr>
                      <wps:txbx>
                        <w:txbxContent>
                          <w:p w14:paraId="6C155FA1" w14:textId="77777777" w:rsidR="005966F7" w:rsidRDefault="005966F7" w:rsidP="005966F7">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03F4A7E4" id="Rectangle 288" o:spid="_x0000_s1031" style="position:absolute;left:0;text-align:left;margin-left:277.45pt;margin-top:154.75pt;width:91.5pt;height:15.7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" filled="f" strokecolor="#ff4b4b" strokeweight="2.25pt">
                <v:stroke startarrowwidth="narrow" startarrowlength="short" endarrowwidth="narrow" endarrowlength="short" joinstyle="round"/>
                <v:textbox inset="2.53958mm,2.53958mm,2.53958mm,2.53958mm">
                  <w:txbxContent>
                    <w:p w14:paraId="6C155FA1" w14:textId="77777777" w:rsidR="005966F7" w:rsidRDefault="005966F7" w:rsidP="005966F7">
                      <w:pPr>
                        <w:textDirection w:val="btLr"/>
                      </w:pPr>
                    </w:p>
                  </w:txbxContent>
                </v:textbox>
              </v:rect>
            </w:pict>
          </mc:Fallback>
        </mc:AlternateContent>
      </w:r>
      <w:r w:rsidR="005966F7">
        <w:rPr>
          <w:rFonts w:ascii="Times New Roman" w:eastAsia="Times New Roman" w:hAnsi="Times New Roman" w:cs="Times New Roman"/>
          <w:noProof/>
        </w:rPr>
        <w:drawing>
          <wp:inline distT="0" distB="0" distL="0" distR="0" wp14:anchorId="22879440" wp14:editId="464F159E">
            <wp:extent cx="5619750" cy="2686367"/>
            <wp:effectExtent l="0" t="0" r="0" b="0"/>
            <wp:docPr id="385" name="image145.jp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45.jpg" descr="Une image contenant texte&#10;&#10;Description générée automatiquement"/>
                    <pic:cNvPicPr preferRelativeResize="0"/>
                  </pic:nvPicPr>
                  <pic:blipFill>
                    <a:blip r:embed="rId21"/>
                    <a:srcRect/>
                    <a:stretch>
                      <a:fillRect/>
                    </a:stretch>
                  </pic:blipFill>
                  <pic:spPr>
                    <a:xfrm>
                      <a:off x="0" y="0"/>
                      <a:ext cx="5619750" cy="2686367"/>
                    </a:xfrm>
                    <a:prstGeom prst="rect">
                      <a:avLst/>
                    </a:prstGeom>
                    <a:ln/>
                  </pic:spPr>
                </pic:pic>
              </a:graphicData>
            </a:graphic>
          </wp:inline>
        </w:drawing>
      </w:r>
      <w:r w:rsidR="005966F7">
        <w:rPr>
          <w:noProof/>
        </w:rPr>
        <mc:AlternateContent>
          <mc:Choice Requires="wps">
            <w:drawing>
              <wp:anchor distT="0" distB="0" distL="114300" distR="114300" simplePos="0" relativeHeight="251651072" behindDoc="0" locked="0" layoutInCell="1" hidden="0" allowOverlap="1" wp14:anchorId="62FD3B58" wp14:editId="582E8E13">
                <wp:simplePos x="0" y="0"/>
                <wp:positionH relativeFrom="column">
                  <wp:posOffset>5162550</wp:posOffset>
                </wp:positionH>
                <wp:positionV relativeFrom="paragraph">
                  <wp:posOffset>2486025</wp:posOffset>
                </wp:positionV>
                <wp:extent cx="457200" cy="257175"/>
                <wp:effectExtent l="0" t="0" r="0" b="0"/>
                <wp:wrapNone/>
                <wp:docPr id="260" name="Rectangle 260"/>
                <wp:cNvGraphicFramePr/>
                <a:graphic xmlns:a="http://schemas.openxmlformats.org/drawingml/2006/main">
                  <a:graphicData uri="http://schemas.microsoft.com/office/word/2010/wordprocessingShape">
                    <wps:wsp>
                      <wps:cNvSpPr/>
                      <wps:spPr>
                        <a:xfrm>
                          <a:off x="5131688" y="3665700"/>
                          <a:ext cx="428625" cy="228600"/>
                        </a:xfrm>
                        <a:prstGeom prst="rect">
                          <a:avLst/>
                        </a:prstGeom>
                        <a:noFill/>
                        <a:ln w="28575" cap="flat" cmpd="sng">
                          <a:solidFill>
                            <a:srgbClr val="FF4B4B"/>
                          </a:solidFill>
                          <a:prstDash val="solid"/>
                          <a:round/>
                          <a:headEnd type="none" w="sm" len="sm"/>
                          <a:tailEnd type="none" w="sm" len="sm"/>
                        </a:ln>
                      </wps:spPr>
                      <wps:txbx>
                        <w:txbxContent>
                          <w:p w14:paraId="513F2CAA" w14:textId="77777777" w:rsidR="005966F7" w:rsidRDefault="005966F7" w:rsidP="005966F7">
                            <w:pPr>
                              <w:textDirection w:val="btLr"/>
                            </w:pPr>
                          </w:p>
                        </w:txbxContent>
                      </wps:txbx>
                      <wps:bodyPr spcFirstLastPara="1" wrap="square" lIns="91425" tIns="91425" rIns="91425" bIns="91425" anchor="ctr" anchorCtr="0">
                        <a:noAutofit/>
                      </wps:bodyPr>
                    </wps:wsp>
                  </a:graphicData>
                </a:graphic>
              </wp:anchor>
            </w:drawing>
          </mc:Choice>
          <mc:Fallback>
            <w:pict>
              <v:rect w14:anchorId="62FD3B58" id="Rectangle 260" o:spid="_x0000_s1032" style="position:absolute;left:0;text-align:left;margin-left:406.5pt;margin-top:195.75pt;width:36pt;height:20.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" filled="f" strokecolor="#ff4b4b" strokeweight="2.25pt">
                <v:stroke startarrowwidth="narrow" startarrowlength="short" endarrowwidth="narrow" endarrowlength="short" joinstyle="round"/>
                <v:textbox inset="2.53958mm,2.53958mm,2.53958mm,2.53958mm">
                  <w:txbxContent>
                    <w:p w14:paraId="513F2CAA" w14:textId="77777777" w:rsidR="005966F7" w:rsidRDefault="005966F7" w:rsidP="005966F7">
                      <w:pPr>
                        <w:textDirection w:val="btLr"/>
                      </w:pPr>
                    </w:p>
                  </w:txbxContent>
                </v:textbox>
              </v:rect>
            </w:pict>
          </mc:Fallback>
        </mc:AlternateContent>
      </w:r>
    </w:p>
    <w:p w14:paraId="2D30FB80" w14:textId="77777777" w:rsidR="005966F7" w:rsidRDefault="005966F7" w:rsidP="005966F7">
      <w:pPr>
        <w:jc w:val="center"/>
        <w:rPr>
          <w:rFonts w:ascii="Times New Roman" w:eastAsia="Times New Roman" w:hAnsi="Times New Roman" w:cs="Times New Roman"/>
        </w:rPr>
      </w:pPr>
      <w:r>
        <w:rPr>
          <w:rFonts w:ascii="Times New Roman" w:eastAsia="Times New Roman" w:hAnsi="Times New Roman" w:cs="Times New Roman"/>
        </w:rPr>
        <w:t>Une fois validé le choix du disque, il faut ensuite choisir notre pays, notre région et notre disposition de clavier.</w:t>
      </w:r>
    </w:p>
    <w:p w14:paraId="4B2D2608" w14:textId="77777777" w:rsidR="005966F7" w:rsidRDefault="005966F7" w:rsidP="005966F7">
      <w:pPr>
        <w:jc w:val="center"/>
        <w:rPr>
          <w:rFonts w:ascii="Times New Roman" w:eastAsia="Times New Roman" w:hAnsi="Times New Roman" w:cs="Times New Roman"/>
        </w:rPr>
      </w:pPr>
    </w:p>
    <w:p w14:paraId="1E18D427" w14:textId="3414DA2E" w:rsidR="005966F7" w:rsidRDefault="007158DC" w:rsidP="005966F7">
      <w:pPr>
        <w:jc w:val="center"/>
        <w:rPr>
          <w:rFonts w:ascii="Times New Roman" w:eastAsia="Times New Roman" w:hAnsi="Times New Roman" w:cs="Times New Roman"/>
        </w:rPr>
      </w:pPr>
      <w:r>
        <w:rPr>
          <w:noProof/>
        </w:rPr>
        <mc:AlternateContent>
          <mc:Choice Requires="wps">
            <w:drawing>
              <wp:anchor distT="0" distB="0" distL="114300" distR="114300" simplePos="0" relativeHeight="251653120" behindDoc="0" locked="0" layoutInCell="1" hidden="0" allowOverlap="1" wp14:anchorId="2499ED97" wp14:editId="442F2C72">
                <wp:simplePos x="0" y="0"/>
                <wp:positionH relativeFrom="column">
                  <wp:posOffset>3095625</wp:posOffset>
                </wp:positionH>
                <wp:positionV relativeFrom="paragraph">
                  <wp:posOffset>1962150</wp:posOffset>
                </wp:positionV>
                <wp:extent cx="1743075" cy="914400"/>
                <wp:effectExtent l="0" t="0" r="0" b="0"/>
                <wp:wrapNone/>
                <wp:docPr id="257" name="Rectangle 257"/>
                <wp:cNvGraphicFramePr/>
                <a:graphic xmlns:a="http://schemas.openxmlformats.org/drawingml/2006/main">
                  <a:graphicData uri="http://schemas.microsoft.com/office/word/2010/wordprocessingShape">
                    <wps:wsp>
                      <wps:cNvSpPr/>
                      <wps:spPr>
                        <a:xfrm>
                          <a:off x="0" y="0"/>
                          <a:ext cx="1743075" cy="914400"/>
                        </a:xfrm>
                        <a:prstGeom prst="rect">
                          <a:avLst/>
                        </a:prstGeom>
                        <a:noFill/>
                        <a:ln w="28575" cap="flat" cmpd="sng">
                          <a:solidFill>
                            <a:srgbClr val="FF4B4B"/>
                          </a:solidFill>
                          <a:prstDash val="solid"/>
                          <a:round/>
                          <a:headEnd type="none" w="sm" len="sm"/>
                          <a:tailEnd type="none" w="sm" len="sm"/>
                        </a:ln>
                      </wps:spPr>
                      <wps:txbx>
                        <w:txbxContent>
                          <w:p w14:paraId="7C912E9A" w14:textId="77777777" w:rsidR="005966F7" w:rsidRDefault="005966F7" w:rsidP="005966F7">
                            <w:pPr>
                              <w:textDirection w:val="btLr"/>
                            </w:pPr>
                          </w:p>
                        </w:txbxContent>
                      </wps:txbx>
                      <wps:bodyPr spcFirstLastPara="1" wrap="square" lIns="91425" tIns="91425" rIns="91425" bIns="91425" anchor="ctr" anchorCtr="0">
                        <a:noAutofit/>
                      </wps:bodyPr>
                    </wps:wsp>
                  </a:graphicData>
                </a:graphic>
              </wp:anchor>
            </w:drawing>
          </mc:Choice>
          <mc:Fallback>
            <w:pict>
              <v:rect w14:anchorId="2499ED97" id="Rectangle 257" o:spid="_x0000_s1033" style="position:absolute;left:0;text-align:left;margin-left:243.75pt;margin-top:154.5pt;width:137.25pt;height:1in;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" filled="f" strokecolor="#ff4b4b" strokeweight="2.25pt">
                <v:stroke startarrowwidth="narrow" startarrowlength="short" endarrowwidth="narrow" endarrowlength="short" joinstyle="round"/>
                <v:textbox inset="2.53958mm,2.53958mm,2.53958mm,2.53958mm">
                  <w:txbxContent>
                    <w:p w14:paraId="7C912E9A" w14:textId="77777777" w:rsidR="005966F7" w:rsidRDefault="005966F7" w:rsidP="005966F7">
                      <w:pPr>
                        <w:textDirection w:val="btLr"/>
                      </w:pPr>
                    </w:p>
                  </w:txbxContent>
                </v:textbox>
              </v:rect>
            </w:pict>
          </mc:Fallback>
        </mc:AlternateContent>
      </w:r>
      <w:r w:rsidR="005966F7">
        <w:rPr>
          <w:rFonts w:ascii="Times New Roman" w:eastAsia="Times New Roman" w:hAnsi="Times New Roman" w:cs="Times New Roman"/>
          <w:noProof/>
        </w:rPr>
        <w:drawing>
          <wp:inline distT="0" distB="0" distL="0" distR="0" wp14:anchorId="44893A98" wp14:editId="6FF466F4">
            <wp:extent cx="5762625" cy="2953067"/>
            <wp:effectExtent l="0" t="0" r="0" b="0"/>
            <wp:docPr id="389" name="image157.jpg"/>
            <wp:cNvGraphicFramePr/>
            <a:graphic xmlns:a="http://schemas.openxmlformats.org/drawingml/2006/main">
              <a:graphicData uri="http://schemas.openxmlformats.org/drawingml/2006/picture">
                <pic:pic xmlns:pic="http://schemas.openxmlformats.org/drawingml/2006/picture">
                  <pic:nvPicPr>
                    <pic:cNvPr id="0" name="image157.jpg"/>
                    <pic:cNvPicPr preferRelativeResize="0"/>
                  </pic:nvPicPr>
                  <pic:blipFill>
                    <a:blip r:embed="rId22"/>
                    <a:srcRect/>
                    <a:stretch>
                      <a:fillRect/>
                    </a:stretch>
                  </pic:blipFill>
                  <pic:spPr>
                    <a:xfrm>
                      <a:off x="0" y="0"/>
                      <a:ext cx="5762625" cy="2953067"/>
                    </a:xfrm>
                    <a:prstGeom prst="rect">
                      <a:avLst/>
                    </a:prstGeom>
                    <a:ln/>
                  </pic:spPr>
                </pic:pic>
              </a:graphicData>
            </a:graphic>
          </wp:inline>
        </w:drawing>
      </w:r>
    </w:p>
    <w:p w14:paraId="398FAE71"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 xml:space="preserve">On choisit ensuite un mot de passe d’administration et une adresse </w:t>
      </w:r>
      <w:proofErr w:type="gramStart"/>
      <w:r>
        <w:rPr>
          <w:rFonts w:ascii="Times New Roman" w:eastAsia="Times New Roman" w:hAnsi="Times New Roman" w:cs="Times New Roman"/>
        </w:rPr>
        <w:t>mail</w:t>
      </w:r>
      <w:proofErr w:type="gramEnd"/>
      <w:r>
        <w:rPr>
          <w:rFonts w:ascii="Times New Roman" w:eastAsia="Times New Roman" w:hAnsi="Times New Roman" w:cs="Times New Roman"/>
        </w:rPr>
        <w:t xml:space="preserve"> qui permettra de recevoir les différentes informations provenant de notre </w:t>
      </w:r>
      <w:proofErr w:type="spellStart"/>
      <w:r>
        <w:rPr>
          <w:rFonts w:ascii="Times New Roman" w:eastAsia="Times New Roman" w:hAnsi="Times New Roman" w:cs="Times New Roman"/>
        </w:rPr>
        <w:t>Proxmox</w:t>
      </w:r>
      <w:proofErr w:type="spellEnd"/>
      <w:r>
        <w:rPr>
          <w:rFonts w:ascii="Times New Roman" w:eastAsia="Times New Roman" w:hAnsi="Times New Roman" w:cs="Times New Roman"/>
        </w:rPr>
        <w:t>.</w:t>
      </w:r>
    </w:p>
    <w:p w14:paraId="5823E976" w14:textId="6C627BA3" w:rsidR="005966F7" w:rsidRDefault="007158DC" w:rsidP="005966F7">
      <w:pPr>
        <w:jc w:val="center"/>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57216" behindDoc="0" locked="0" layoutInCell="1" hidden="0" allowOverlap="1" wp14:anchorId="4F085B7F" wp14:editId="4EBE456E">
                <wp:simplePos x="0" y="0"/>
                <wp:positionH relativeFrom="column">
                  <wp:posOffset>3028950</wp:posOffset>
                </wp:positionH>
                <wp:positionV relativeFrom="paragraph">
                  <wp:posOffset>1790700</wp:posOffset>
                </wp:positionV>
                <wp:extent cx="1266825" cy="866775"/>
                <wp:effectExtent l="0" t="0" r="0" b="0"/>
                <wp:wrapNone/>
                <wp:docPr id="241" name="Rectangle 241"/>
                <wp:cNvGraphicFramePr/>
                <a:graphic xmlns:a="http://schemas.openxmlformats.org/drawingml/2006/main">
                  <a:graphicData uri="http://schemas.microsoft.com/office/word/2010/wordprocessingShape">
                    <wps:wsp>
                      <wps:cNvSpPr/>
                      <wps:spPr>
                        <a:xfrm>
                          <a:off x="0" y="0"/>
                          <a:ext cx="1266825" cy="866775"/>
                        </a:xfrm>
                        <a:prstGeom prst="rect">
                          <a:avLst/>
                        </a:prstGeom>
                        <a:noFill/>
                        <a:ln w="28575" cap="flat" cmpd="sng">
                          <a:solidFill>
                            <a:srgbClr val="FF4B4B"/>
                          </a:solidFill>
                          <a:prstDash val="solid"/>
                          <a:round/>
                          <a:headEnd type="none" w="sm" len="sm"/>
                          <a:tailEnd type="none" w="sm" len="sm"/>
                        </a:ln>
                      </wps:spPr>
                      <wps:txbx>
                        <w:txbxContent>
                          <w:p w14:paraId="1D89AEA0" w14:textId="77777777" w:rsidR="005966F7" w:rsidRDefault="005966F7" w:rsidP="005966F7">
                            <w:pPr>
                              <w:textDirection w:val="btLr"/>
                            </w:pPr>
                          </w:p>
                        </w:txbxContent>
                      </wps:txbx>
                      <wps:bodyPr spcFirstLastPara="1" wrap="square" lIns="91425" tIns="91425" rIns="91425" bIns="91425" anchor="ctr" anchorCtr="0">
                        <a:noAutofit/>
                      </wps:bodyPr>
                    </wps:wsp>
                  </a:graphicData>
                </a:graphic>
              </wp:anchor>
            </w:drawing>
          </mc:Choice>
          <mc:Fallback>
            <w:pict>
              <v:rect w14:anchorId="4F085B7F" id="Rectangle 241" o:spid="_x0000_s1034" style="position:absolute;left:0;text-align:left;margin-left:238.5pt;margin-top:141pt;width:99.75pt;height:68.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" filled="f" strokecolor="#ff4b4b" strokeweight="2.25pt">
                <v:stroke startarrowwidth="narrow" startarrowlength="short" endarrowwidth="narrow" endarrowlength="short" joinstyle="round"/>
                <v:textbox inset="2.53958mm,2.53958mm,2.53958mm,2.53958mm">
                  <w:txbxContent>
                    <w:p w14:paraId="1D89AEA0" w14:textId="77777777" w:rsidR="005966F7" w:rsidRDefault="005966F7" w:rsidP="005966F7">
                      <w:pPr>
                        <w:textDirection w:val="btLr"/>
                      </w:pPr>
                    </w:p>
                  </w:txbxContent>
                </v:textbox>
              </v:rect>
            </w:pict>
          </mc:Fallback>
        </mc:AlternateContent>
      </w:r>
      <w:r w:rsidR="005966F7">
        <w:rPr>
          <w:rFonts w:ascii="Times New Roman" w:eastAsia="Times New Roman" w:hAnsi="Times New Roman" w:cs="Times New Roman"/>
          <w:noProof/>
        </w:rPr>
        <w:drawing>
          <wp:inline distT="0" distB="0" distL="0" distR="0" wp14:anchorId="6DF2713B" wp14:editId="67575363">
            <wp:extent cx="5762625" cy="3371850"/>
            <wp:effectExtent l="0" t="0" r="0" b="0"/>
            <wp:docPr id="387"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23"/>
                    <a:srcRect l="3966" t="11581" r="-3966" b="-11581"/>
                    <a:stretch>
                      <a:fillRect/>
                    </a:stretch>
                  </pic:blipFill>
                  <pic:spPr>
                    <a:xfrm>
                      <a:off x="0" y="0"/>
                      <a:ext cx="5762625" cy="3371850"/>
                    </a:xfrm>
                    <a:prstGeom prst="rect">
                      <a:avLst/>
                    </a:prstGeom>
                    <a:ln/>
                  </pic:spPr>
                </pic:pic>
              </a:graphicData>
            </a:graphic>
          </wp:inline>
        </w:drawing>
      </w:r>
    </w:p>
    <w:p w14:paraId="74C0277C"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 xml:space="preserve">Ici on doit rentrer nos paramètres réseaux qui varient en fonction de la configuration du réseau sur lequel notre </w:t>
      </w:r>
      <w:proofErr w:type="spellStart"/>
      <w:r>
        <w:rPr>
          <w:rFonts w:ascii="Times New Roman" w:eastAsia="Times New Roman" w:hAnsi="Times New Roman" w:cs="Times New Roman"/>
        </w:rPr>
        <w:t>proxmox</w:t>
      </w:r>
      <w:proofErr w:type="spellEnd"/>
      <w:r>
        <w:rPr>
          <w:rFonts w:ascii="Times New Roman" w:eastAsia="Times New Roman" w:hAnsi="Times New Roman" w:cs="Times New Roman"/>
        </w:rPr>
        <w:t xml:space="preserve"> est connecté.</w:t>
      </w:r>
    </w:p>
    <w:p w14:paraId="0AB7B52A" w14:textId="77777777" w:rsidR="005966F7" w:rsidRDefault="005966F7" w:rsidP="005966F7">
      <w:pPr>
        <w:jc w:val="center"/>
        <w:rPr>
          <w:rFonts w:ascii="Times New Roman" w:eastAsia="Times New Roman" w:hAnsi="Times New Roman" w:cs="Times New Roman"/>
        </w:rPr>
      </w:pPr>
    </w:p>
    <w:p w14:paraId="44ADBC23"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 xml:space="preserve">Pour terminer il y a un rapide résumé de nos options précédemment configurées, puis il ne reste plus qu’à cliquer sur </w:t>
      </w:r>
      <w:r>
        <w:rPr>
          <w:rFonts w:ascii="Times New Roman" w:eastAsia="Times New Roman" w:hAnsi="Times New Roman" w:cs="Times New Roman"/>
          <w:b/>
          <w:i/>
        </w:rPr>
        <w:t xml:space="preserve">Install </w:t>
      </w:r>
      <w:r>
        <w:rPr>
          <w:rFonts w:ascii="Times New Roman" w:eastAsia="Times New Roman" w:hAnsi="Times New Roman" w:cs="Times New Roman"/>
        </w:rPr>
        <w:t>et patienter jusqu’à la fin de l’installation</w:t>
      </w:r>
      <w:r>
        <w:rPr>
          <w:rFonts w:ascii="Times New Roman" w:eastAsia="Times New Roman" w:hAnsi="Times New Roman" w:cs="Times New Roman"/>
          <w:b/>
          <w:i/>
        </w:rPr>
        <w:t>.</w:t>
      </w:r>
      <w:r>
        <w:rPr>
          <w:rFonts w:ascii="Times New Roman" w:eastAsia="Times New Roman" w:hAnsi="Times New Roman" w:cs="Times New Roman"/>
          <w:b/>
          <w:i/>
          <w:noProof/>
        </w:rPr>
        <w:drawing>
          <wp:inline distT="0" distB="0" distL="0" distR="0" wp14:anchorId="5069C74B" wp14:editId="050F56A0">
            <wp:extent cx="6219825" cy="2141590"/>
            <wp:effectExtent l="0" t="0" r="0" b="0"/>
            <wp:docPr id="388"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24"/>
                    <a:srcRect/>
                    <a:stretch>
                      <a:fillRect/>
                    </a:stretch>
                  </pic:blipFill>
                  <pic:spPr>
                    <a:xfrm>
                      <a:off x="0" y="0"/>
                      <a:ext cx="6219825" cy="2141590"/>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387AEB74" wp14:editId="5EA784E0">
                <wp:simplePos x="0" y="0"/>
                <wp:positionH relativeFrom="column">
                  <wp:posOffset>4362450</wp:posOffset>
                </wp:positionH>
                <wp:positionV relativeFrom="paragraph">
                  <wp:posOffset>2133600</wp:posOffset>
                </wp:positionV>
                <wp:extent cx="295275" cy="209550"/>
                <wp:effectExtent l="0" t="0" r="0" b="0"/>
                <wp:wrapNone/>
                <wp:docPr id="227" name="Rectangle 227"/>
                <wp:cNvGraphicFramePr/>
                <a:graphic xmlns:a="http://schemas.openxmlformats.org/drawingml/2006/main">
                  <a:graphicData uri="http://schemas.microsoft.com/office/word/2010/wordprocessingShape">
                    <wps:wsp>
                      <wps:cNvSpPr/>
                      <wps:spPr>
                        <a:xfrm>
                          <a:off x="5212650" y="3689513"/>
                          <a:ext cx="266700" cy="180975"/>
                        </a:xfrm>
                        <a:prstGeom prst="rect">
                          <a:avLst/>
                        </a:prstGeom>
                        <a:noFill/>
                        <a:ln w="28575" cap="flat" cmpd="sng">
                          <a:solidFill>
                            <a:srgbClr val="FF4B4B"/>
                          </a:solidFill>
                          <a:prstDash val="solid"/>
                          <a:round/>
                          <a:headEnd type="none" w="sm" len="sm"/>
                          <a:tailEnd type="none" w="sm" len="sm"/>
                        </a:ln>
                      </wps:spPr>
                      <wps:txbx>
                        <w:txbxContent>
                          <w:p w14:paraId="140761DA" w14:textId="77777777" w:rsidR="005966F7" w:rsidRDefault="005966F7" w:rsidP="005966F7">
                            <w:pPr>
                              <w:textDirection w:val="btLr"/>
                            </w:pPr>
                          </w:p>
                        </w:txbxContent>
                      </wps:txbx>
                      <wps:bodyPr spcFirstLastPara="1" wrap="square" lIns="91425" tIns="91425" rIns="91425" bIns="91425" anchor="ctr" anchorCtr="0">
                        <a:noAutofit/>
                      </wps:bodyPr>
                    </wps:wsp>
                  </a:graphicData>
                </a:graphic>
              </wp:anchor>
            </w:drawing>
          </mc:Choice>
          <mc:Fallback>
            <w:pict>
              <v:rect w14:anchorId="387AEB74" id="Rectangle 227" o:spid="_x0000_s1035" style="position:absolute;margin-left:343.5pt;margin-top:168pt;width:23.2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" filled="f" strokecolor="#ff4b4b" strokeweight="2.25pt">
                <v:stroke startarrowwidth="narrow" startarrowlength="short" endarrowwidth="narrow" endarrowlength="short" joinstyle="round"/>
                <v:textbox inset="2.53958mm,2.53958mm,2.53958mm,2.53958mm">
                  <w:txbxContent>
                    <w:p w14:paraId="140761DA" w14:textId="77777777" w:rsidR="005966F7" w:rsidRDefault="005966F7" w:rsidP="005966F7">
                      <w:pPr>
                        <w:textDirection w:val="btLr"/>
                      </w:pPr>
                    </w:p>
                  </w:txbxContent>
                </v:textbox>
              </v:rect>
            </w:pict>
          </mc:Fallback>
        </mc:AlternateContent>
      </w:r>
    </w:p>
    <w:p w14:paraId="5817672D" w14:textId="77777777" w:rsidR="005966F7" w:rsidRDefault="005966F7" w:rsidP="005966F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BA16701" wp14:editId="59F98533">
            <wp:extent cx="5762625" cy="2231822"/>
            <wp:effectExtent l="0" t="0" r="0" b="0"/>
            <wp:docPr id="390" name="image146.jpg"/>
            <wp:cNvGraphicFramePr/>
            <a:graphic xmlns:a="http://schemas.openxmlformats.org/drawingml/2006/main">
              <a:graphicData uri="http://schemas.openxmlformats.org/drawingml/2006/picture">
                <pic:pic xmlns:pic="http://schemas.openxmlformats.org/drawingml/2006/picture">
                  <pic:nvPicPr>
                    <pic:cNvPr id="0" name="image146.jpg"/>
                    <pic:cNvPicPr preferRelativeResize="0"/>
                  </pic:nvPicPr>
                  <pic:blipFill>
                    <a:blip r:embed="rId25"/>
                    <a:srcRect/>
                    <a:stretch>
                      <a:fillRect/>
                    </a:stretch>
                  </pic:blipFill>
                  <pic:spPr>
                    <a:xfrm>
                      <a:off x="0" y="0"/>
                      <a:ext cx="5762625" cy="2231822"/>
                    </a:xfrm>
                    <a:prstGeom prst="rect">
                      <a:avLst/>
                    </a:prstGeom>
                    <a:ln/>
                  </pic:spPr>
                </pic:pic>
              </a:graphicData>
            </a:graphic>
          </wp:inline>
        </w:drawing>
      </w:r>
      <w:r>
        <w:rPr>
          <w:rFonts w:ascii="Times New Roman" w:eastAsia="Times New Roman" w:hAnsi="Times New Roman" w:cs="Times New Roman"/>
        </w:rPr>
        <w:t xml:space="preserve"> </w:t>
      </w:r>
    </w:p>
    <w:p w14:paraId="14DE08BC" w14:textId="48212C3A" w:rsidR="005966F7" w:rsidRDefault="00D07AA2" w:rsidP="005966F7">
      <w:pPr>
        <w:pStyle w:val="Titre2"/>
        <w:rPr>
          <w:rFonts w:ascii="Times New Roman" w:eastAsia="Times New Roman" w:hAnsi="Times New Roman" w:cs="Times New Roman"/>
          <w:u w:val="single"/>
        </w:rPr>
      </w:pPr>
      <w:bookmarkStart w:id="13" w:name="_heading=h.3rdcrjn" w:colFirst="0" w:colLast="0"/>
      <w:bookmarkStart w:id="14" w:name="_Toc101972002"/>
      <w:bookmarkEnd w:id="13"/>
      <w:proofErr w:type="gramStart"/>
      <w:r>
        <w:rPr>
          <w:rFonts w:ascii="Times New Roman" w:eastAsia="Times New Roman" w:hAnsi="Times New Roman" w:cs="Times New Roman"/>
          <w:u w:val="single"/>
        </w:rPr>
        <w:t xml:space="preserve">D </w:t>
      </w:r>
      <w:r w:rsidR="005966F7">
        <w:rPr>
          <w:rFonts w:ascii="Times New Roman" w:eastAsia="Times New Roman" w:hAnsi="Times New Roman" w:cs="Times New Roman"/>
          <w:u w:val="single"/>
        </w:rPr>
        <w:t>)</w:t>
      </w:r>
      <w:proofErr w:type="gramEnd"/>
      <w:r w:rsidR="005966F7">
        <w:rPr>
          <w:rFonts w:ascii="Times New Roman" w:eastAsia="Times New Roman" w:hAnsi="Times New Roman" w:cs="Times New Roman"/>
          <w:u w:val="single"/>
        </w:rPr>
        <w:t xml:space="preserve"> Connexion à </w:t>
      </w:r>
      <w:proofErr w:type="spellStart"/>
      <w:r w:rsidR="005966F7">
        <w:rPr>
          <w:rFonts w:ascii="Times New Roman" w:eastAsia="Times New Roman" w:hAnsi="Times New Roman" w:cs="Times New Roman"/>
          <w:u w:val="single"/>
        </w:rPr>
        <w:t>proxmox</w:t>
      </w:r>
      <w:proofErr w:type="spellEnd"/>
      <w:r w:rsidR="005966F7">
        <w:rPr>
          <w:rFonts w:ascii="Times New Roman" w:eastAsia="Times New Roman" w:hAnsi="Times New Roman" w:cs="Times New Roman"/>
          <w:u w:val="single"/>
        </w:rPr>
        <w:t> :</w:t>
      </w:r>
      <w:bookmarkEnd w:id="14"/>
    </w:p>
    <w:p w14:paraId="2501D08B" w14:textId="77777777" w:rsidR="005966F7" w:rsidRDefault="005966F7" w:rsidP="005966F7">
      <w:pPr>
        <w:rPr>
          <w:rFonts w:ascii="Times New Roman" w:eastAsia="Times New Roman" w:hAnsi="Times New Roman" w:cs="Times New Roman"/>
        </w:rPr>
      </w:pPr>
    </w:p>
    <w:p w14:paraId="51AA1978"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Une fois l’installation terminée et l’hyperviseur redémarré, vous devriez avoir ceci à l’écran :</w:t>
      </w:r>
    </w:p>
    <w:p w14:paraId="059FFA8C"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477EEAF" wp14:editId="180CA4C4">
            <wp:extent cx="6136527" cy="1478437"/>
            <wp:effectExtent l="0" t="0" r="0" b="0"/>
            <wp:docPr id="391" name="image141.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41.png" descr="Une image contenant texte&#10;&#10;Description générée automatiquement"/>
                    <pic:cNvPicPr preferRelativeResize="0"/>
                  </pic:nvPicPr>
                  <pic:blipFill>
                    <a:blip r:embed="rId26"/>
                    <a:srcRect t="4774" r="-197" b="66185"/>
                    <a:stretch>
                      <a:fillRect/>
                    </a:stretch>
                  </pic:blipFill>
                  <pic:spPr>
                    <a:xfrm>
                      <a:off x="0" y="0"/>
                      <a:ext cx="6136527" cy="1478437"/>
                    </a:xfrm>
                    <a:prstGeom prst="rect">
                      <a:avLst/>
                    </a:prstGeom>
                    <a:ln/>
                  </pic:spPr>
                </pic:pic>
              </a:graphicData>
            </a:graphic>
          </wp:inline>
        </w:drawing>
      </w:r>
    </w:p>
    <w:p w14:paraId="655B7A30" w14:textId="77777777" w:rsidR="005966F7" w:rsidRDefault="005966F7" w:rsidP="005966F7">
      <w:pPr>
        <w:rPr>
          <w:rFonts w:ascii="Times New Roman" w:eastAsia="Times New Roman" w:hAnsi="Times New Roman" w:cs="Times New Roman"/>
          <w:b/>
          <w:i/>
        </w:rPr>
      </w:pPr>
      <w:r>
        <w:rPr>
          <w:rFonts w:ascii="Times New Roman" w:eastAsia="Times New Roman" w:hAnsi="Times New Roman" w:cs="Times New Roman"/>
        </w:rPr>
        <w:t xml:space="preserve">Pour vous connecter c’est très simple : Il vous suffit d’ouvrir un nouvel onglet dans votre navigateur et de taper : </w:t>
      </w:r>
      <w:hyperlink r:id="rId27">
        <w:r>
          <w:rPr>
            <w:rFonts w:ascii="Times New Roman" w:eastAsia="Times New Roman" w:hAnsi="Times New Roman" w:cs="Times New Roman"/>
            <w:b/>
            <w:i/>
            <w:color w:val="000000"/>
            <w:u w:val="single"/>
          </w:rPr>
          <w:t>https://</w:t>
        </w:r>
      </w:hyperlink>
      <w:hyperlink r:id="rId28">
        <w:r>
          <w:rPr>
            <w:rFonts w:ascii="Times New Roman" w:eastAsia="Times New Roman" w:hAnsi="Times New Roman" w:cs="Times New Roman"/>
            <w:b/>
            <w:i/>
            <w:color w:val="FF0000"/>
            <w:u w:val="single"/>
          </w:rPr>
          <w:t>votreadresseIP</w:t>
        </w:r>
      </w:hyperlink>
      <w:hyperlink r:id="rId29">
        <w:r>
          <w:rPr>
            <w:rFonts w:ascii="Times New Roman" w:eastAsia="Times New Roman" w:hAnsi="Times New Roman" w:cs="Times New Roman"/>
            <w:b/>
            <w:i/>
            <w:color w:val="000000"/>
            <w:u w:val="single"/>
          </w:rPr>
          <w:t>:80</w:t>
        </w:r>
      </w:hyperlink>
      <w:hyperlink r:id="rId30">
        <w:r>
          <w:rPr>
            <w:rFonts w:ascii="Times New Roman" w:eastAsia="Times New Roman" w:hAnsi="Times New Roman" w:cs="Times New Roman"/>
            <w:b/>
            <w:i/>
            <w:u w:val="single"/>
          </w:rPr>
          <w:t>0</w:t>
        </w:r>
      </w:hyperlink>
      <w:hyperlink r:id="rId31">
        <w:r>
          <w:rPr>
            <w:rFonts w:ascii="Times New Roman" w:eastAsia="Times New Roman" w:hAnsi="Times New Roman" w:cs="Times New Roman"/>
            <w:b/>
            <w:i/>
            <w:color w:val="000000"/>
            <w:u w:val="single"/>
          </w:rPr>
          <w:t>6</w:t>
        </w:r>
      </w:hyperlink>
      <w:hyperlink r:id="rId32">
        <w:r>
          <w:rPr>
            <w:rFonts w:ascii="Times New Roman" w:eastAsia="Times New Roman" w:hAnsi="Times New Roman" w:cs="Times New Roman"/>
            <w:b/>
            <w:i/>
            <w:color w:val="000000"/>
            <w:u w:val="single"/>
          </w:rPr>
          <w:t>/</w:t>
        </w:r>
      </w:hyperlink>
    </w:p>
    <w:p w14:paraId="016B7F86" w14:textId="77777777" w:rsidR="005966F7" w:rsidRDefault="005966F7" w:rsidP="005966F7">
      <w:pPr>
        <w:rPr>
          <w:rFonts w:ascii="Times New Roman" w:eastAsia="Times New Roman" w:hAnsi="Times New Roman" w:cs="Times New Roman"/>
        </w:rPr>
      </w:pPr>
    </w:p>
    <w:p w14:paraId="1407E35E" w14:textId="77777777" w:rsidR="005966F7" w:rsidRDefault="005966F7" w:rsidP="005966F7">
      <w:pPr>
        <w:rPr>
          <w:rFonts w:ascii="Times New Roman" w:eastAsia="Times New Roman" w:hAnsi="Times New Roman" w:cs="Times New Roman"/>
        </w:rPr>
      </w:pPr>
    </w:p>
    <w:p w14:paraId="0DAA3CA8" w14:textId="77777777" w:rsidR="005966F7" w:rsidRDefault="005966F7" w:rsidP="005966F7">
      <w:pPr>
        <w:rPr>
          <w:rFonts w:ascii="Times New Roman" w:eastAsia="Times New Roman" w:hAnsi="Times New Roman" w:cs="Times New Roman"/>
        </w:rPr>
      </w:pPr>
    </w:p>
    <w:p w14:paraId="56E5BE27"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Une fois cela fait, vous devriez arriver sur cette page de connexion :</w:t>
      </w:r>
    </w:p>
    <w:p w14:paraId="46BCBA71" w14:textId="77777777" w:rsidR="005966F7" w:rsidRDefault="005966F7" w:rsidP="005966F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19A9FA" wp14:editId="4B9AAD31">
            <wp:extent cx="5762625" cy="1886267"/>
            <wp:effectExtent l="0" t="0" r="0" b="0"/>
            <wp:docPr id="392"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33"/>
                    <a:srcRect/>
                    <a:stretch>
                      <a:fillRect/>
                    </a:stretch>
                  </pic:blipFill>
                  <pic:spPr>
                    <a:xfrm>
                      <a:off x="0" y="0"/>
                      <a:ext cx="5762625" cy="1886267"/>
                    </a:xfrm>
                    <a:prstGeom prst="rect">
                      <a:avLst/>
                    </a:prstGeom>
                    <a:ln/>
                  </pic:spPr>
                </pic:pic>
              </a:graphicData>
            </a:graphic>
          </wp:inline>
        </w:drawing>
      </w:r>
    </w:p>
    <w:p w14:paraId="51496228" w14:textId="77777777" w:rsidR="005966F7" w:rsidRDefault="005966F7" w:rsidP="005966F7">
      <w:pPr>
        <w:rPr>
          <w:rFonts w:ascii="Times New Roman" w:eastAsia="Times New Roman" w:hAnsi="Times New Roman" w:cs="Times New Roman"/>
        </w:rPr>
      </w:pPr>
    </w:p>
    <w:p w14:paraId="074781F6" w14:textId="77777777" w:rsidR="005966F7" w:rsidRDefault="005966F7" w:rsidP="005966F7">
      <w:pPr>
        <w:rPr>
          <w:rFonts w:ascii="Times New Roman" w:eastAsia="Times New Roman" w:hAnsi="Times New Roman" w:cs="Times New Roman"/>
        </w:rPr>
      </w:pPr>
      <w:r>
        <w:rPr>
          <w:rFonts w:ascii="Times New Roman" w:eastAsia="Times New Roman" w:hAnsi="Times New Roman" w:cs="Times New Roman"/>
        </w:rPr>
        <w:t xml:space="preserve">Maintenant que votre </w:t>
      </w:r>
      <w:proofErr w:type="spellStart"/>
      <w:r>
        <w:rPr>
          <w:rFonts w:ascii="Times New Roman" w:eastAsia="Times New Roman" w:hAnsi="Times New Roman" w:cs="Times New Roman"/>
        </w:rPr>
        <w:t>Proxmox</w:t>
      </w:r>
      <w:proofErr w:type="spellEnd"/>
      <w:r>
        <w:rPr>
          <w:rFonts w:ascii="Times New Roman" w:eastAsia="Times New Roman" w:hAnsi="Times New Roman" w:cs="Times New Roman"/>
        </w:rPr>
        <w:t xml:space="preserve"> est accessible depuis un autre poste, vous pouvez débrancher l’écran, le clavier et la souris de votre hyperviseur, ils ne seront plus utiles puisque tout se fera à distance.</w:t>
      </w:r>
    </w:p>
    <w:p w14:paraId="49161DFE" w14:textId="1F7EB4A4" w:rsidR="00F30AD8" w:rsidRDefault="00F30AD8" w:rsidP="000A3538"/>
    <w:p w14:paraId="5AE4BDB6" w14:textId="144EC98F" w:rsidR="00F86289" w:rsidRDefault="00F86289" w:rsidP="000A3538"/>
    <w:p w14:paraId="2D972FA5" w14:textId="1C0B855D" w:rsidR="00F86289" w:rsidRDefault="00F86289" w:rsidP="000A3538"/>
    <w:p w14:paraId="01081203" w14:textId="2DA7ACAC" w:rsidR="00F86289" w:rsidRDefault="00F86289" w:rsidP="000A3538"/>
    <w:p w14:paraId="14980314" w14:textId="26BAC4E9" w:rsidR="00F86289" w:rsidRDefault="00F86289" w:rsidP="000A3538"/>
    <w:p w14:paraId="6620E809" w14:textId="17728B1C" w:rsidR="00F86289" w:rsidRDefault="00F86289" w:rsidP="000A3538"/>
    <w:p w14:paraId="204F6746" w14:textId="2139A174" w:rsidR="00F86289" w:rsidRDefault="00F86289" w:rsidP="000A3538"/>
    <w:p w14:paraId="3AF39B62" w14:textId="2E9CD9F1" w:rsidR="00F86289" w:rsidRDefault="00F86289" w:rsidP="000A3538"/>
    <w:p w14:paraId="5261B623" w14:textId="0995306A" w:rsidR="00F86289" w:rsidRDefault="00F86289" w:rsidP="000A3538"/>
    <w:p w14:paraId="3B6F01DD" w14:textId="2CA74D55" w:rsidR="00F86289" w:rsidRDefault="00F86289" w:rsidP="000A3538"/>
    <w:p w14:paraId="294E8BC0" w14:textId="4553FE5F" w:rsidR="00F86289" w:rsidRDefault="00F86289" w:rsidP="000A3538"/>
    <w:p w14:paraId="34D822B1" w14:textId="77777777" w:rsidR="00E971AA" w:rsidRDefault="00E971AA" w:rsidP="00E971AA">
      <w:pPr>
        <w:pStyle w:val="Titre1"/>
        <w:rPr>
          <w:rFonts w:ascii="Times New Roman" w:eastAsia="Times New Roman" w:hAnsi="Times New Roman" w:cs="Times New Roman"/>
          <w:b/>
          <w:i/>
          <w:sz w:val="52"/>
          <w:szCs w:val="52"/>
          <w:u w:val="single"/>
        </w:rPr>
      </w:pPr>
      <w:bookmarkStart w:id="15" w:name="_Toc101972003"/>
      <w:proofErr w:type="gramStart"/>
      <w:r>
        <w:rPr>
          <w:rFonts w:ascii="Times New Roman" w:eastAsia="Times New Roman" w:hAnsi="Times New Roman" w:cs="Times New Roman"/>
          <w:b/>
          <w:i/>
          <w:sz w:val="52"/>
          <w:szCs w:val="52"/>
          <w:u w:val="single"/>
        </w:rPr>
        <w:t>III ]</w:t>
      </w:r>
      <w:proofErr w:type="gramEnd"/>
      <w:r>
        <w:rPr>
          <w:rFonts w:ascii="Times New Roman" w:eastAsia="Times New Roman" w:hAnsi="Times New Roman" w:cs="Times New Roman"/>
          <w:b/>
          <w:i/>
          <w:sz w:val="52"/>
          <w:szCs w:val="52"/>
          <w:u w:val="single"/>
        </w:rPr>
        <w:t xml:space="preserve"> Configuration </w:t>
      </w:r>
      <w:proofErr w:type="spellStart"/>
      <w:r>
        <w:rPr>
          <w:rFonts w:ascii="Times New Roman" w:eastAsia="Times New Roman" w:hAnsi="Times New Roman" w:cs="Times New Roman"/>
          <w:b/>
          <w:i/>
          <w:sz w:val="52"/>
          <w:szCs w:val="52"/>
          <w:u w:val="single"/>
        </w:rPr>
        <w:t>Proxmox</w:t>
      </w:r>
      <w:proofErr w:type="spellEnd"/>
      <w:r>
        <w:rPr>
          <w:rFonts w:ascii="Times New Roman" w:eastAsia="Times New Roman" w:hAnsi="Times New Roman" w:cs="Times New Roman"/>
          <w:b/>
          <w:i/>
          <w:sz w:val="52"/>
          <w:szCs w:val="52"/>
          <w:u w:val="single"/>
        </w:rPr>
        <w:t> :</w:t>
      </w:r>
      <w:bookmarkEnd w:id="15"/>
    </w:p>
    <w:p w14:paraId="62B79F04" w14:textId="77777777" w:rsidR="00E971AA" w:rsidRDefault="00E971AA" w:rsidP="00E971AA">
      <w:pPr>
        <w:rPr>
          <w:rFonts w:ascii="Times New Roman" w:eastAsia="Times New Roman" w:hAnsi="Times New Roman" w:cs="Times New Roman"/>
        </w:rPr>
      </w:pPr>
    </w:p>
    <w:p w14:paraId="395C3791" w14:textId="77777777" w:rsidR="00E971AA" w:rsidRDefault="00E971AA" w:rsidP="00E971AA">
      <w:pPr>
        <w:rPr>
          <w:rFonts w:ascii="Times New Roman" w:eastAsia="Times New Roman" w:hAnsi="Times New Roman" w:cs="Times New Roman"/>
        </w:rPr>
      </w:pPr>
    </w:p>
    <w:p w14:paraId="21CC8AB9"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A7EF8B7" wp14:editId="04184E70">
            <wp:extent cx="5762625" cy="1560971"/>
            <wp:effectExtent l="0" t="0" r="0" b="0"/>
            <wp:docPr id="393"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33"/>
                    <a:srcRect/>
                    <a:stretch>
                      <a:fillRect/>
                    </a:stretch>
                  </pic:blipFill>
                  <pic:spPr>
                    <a:xfrm>
                      <a:off x="0" y="0"/>
                      <a:ext cx="5762625" cy="1560971"/>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3385DCE1" wp14:editId="31777470">
                <wp:simplePos x="0" y="0"/>
                <wp:positionH relativeFrom="column">
                  <wp:posOffset>1828800</wp:posOffset>
                </wp:positionH>
                <wp:positionV relativeFrom="paragraph">
                  <wp:posOffset>628650</wp:posOffset>
                </wp:positionV>
                <wp:extent cx="2257425" cy="257175"/>
                <wp:effectExtent l="0" t="0" r="0" b="0"/>
                <wp:wrapNone/>
                <wp:docPr id="300" name="Rectangle 300"/>
                <wp:cNvGraphicFramePr/>
                <a:graphic xmlns:a="http://schemas.openxmlformats.org/drawingml/2006/main">
                  <a:graphicData uri="http://schemas.microsoft.com/office/word/2010/wordprocessingShape">
                    <wps:wsp>
                      <wps:cNvSpPr/>
                      <wps:spPr>
                        <a:xfrm>
                          <a:off x="4231575" y="3665700"/>
                          <a:ext cx="2228850" cy="228600"/>
                        </a:xfrm>
                        <a:prstGeom prst="rect">
                          <a:avLst/>
                        </a:prstGeom>
                        <a:noFill/>
                        <a:ln w="28575" cap="flat" cmpd="sng">
                          <a:solidFill>
                            <a:srgbClr val="FF4B4B"/>
                          </a:solidFill>
                          <a:prstDash val="solid"/>
                          <a:round/>
                          <a:headEnd type="none" w="sm" len="sm"/>
                          <a:tailEnd type="none" w="sm" len="sm"/>
                        </a:ln>
                      </wps:spPr>
                      <wps:txbx>
                        <w:txbxContent>
                          <w:p w14:paraId="7D1EFF8B" w14:textId="77777777" w:rsidR="00E971AA" w:rsidRDefault="00E971AA" w:rsidP="00E971AA">
                            <w:pPr>
                              <w:textDirection w:val="btLr"/>
                            </w:pPr>
                          </w:p>
                        </w:txbxContent>
                      </wps:txbx>
                      <wps:bodyPr spcFirstLastPara="1" wrap="square" lIns="91425" tIns="91425" rIns="91425" bIns="91425" anchor="ctr" anchorCtr="0">
                        <a:noAutofit/>
                      </wps:bodyPr>
                    </wps:wsp>
                  </a:graphicData>
                </a:graphic>
              </wp:anchor>
            </w:drawing>
          </mc:Choice>
          <mc:Fallback>
            <w:pict>
              <v:rect w14:anchorId="3385DCE1" id="Rectangle 300" o:spid="_x0000_s1036" style="position:absolute;margin-left:2in;margin-top:49.5pt;width:177.7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" filled="f" strokecolor="#ff4b4b" strokeweight="2.25pt">
                <v:stroke startarrowwidth="narrow" startarrowlength="short" endarrowwidth="narrow" endarrowlength="short" joinstyle="round"/>
                <v:textbox inset="2.53958mm,2.53958mm,2.53958mm,2.53958mm">
                  <w:txbxContent>
                    <w:p w14:paraId="7D1EFF8B" w14:textId="77777777" w:rsidR="00E971AA" w:rsidRDefault="00E971AA" w:rsidP="00E971AA">
                      <w:pPr>
                        <w:textDirection w:val="btLr"/>
                      </w:pPr>
                    </w:p>
                  </w:txbxContent>
                </v:textbox>
              </v:rect>
            </w:pict>
          </mc:Fallback>
        </mc:AlternateContent>
      </w:r>
    </w:p>
    <w:p w14:paraId="3EF294E7"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Une fois sur cette fenêtre, pour vous connecter il vous faudra entrer le mot de passe précédemment enregistré. Une fois les identifiants entrés, vous arrivez sur cette fenêtre :</w:t>
      </w:r>
    </w:p>
    <w:p w14:paraId="7B473682"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EBAB837" wp14:editId="6C39F36A">
            <wp:extent cx="5800725" cy="2052575"/>
            <wp:effectExtent l="0" t="0" r="0" b="0"/>
            <wp:docPr id="394" name="image165.png" descr="Une image contenant texte, capture d’écran, ordin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65.png" descr="Une image contenant texte, capture d’écran, ordinateur&#10;&#10;Description générée automatiquement"/>
                    <pic:cNvPicPr preferRelativeResize="0"/>
                  </pic:nvPicPr>
                  <pic:blipFill>
                    <a:blip r:embed="rId34"/>
                    <a:srcRect t="9887" r="41129" b="4935"/>
                    <a:stretch>
                      <a:fillRect/>
                    </a:stretch>
                  </pic:blipFill>
                  <pic:spPr>
                    <a:xfrm>
                      <a:off x="0" y="0"/>
                      <a:ext cx="5800725" cy="2052575"/>
                    </a:xfrm>
                    <a:prstGeom prst="rect">
                      <a:avLst/>
                    </a:prstGeom>
                    <a:ln/>
                  </pic:spPr>
                </pic:pic>
              </a:graphicData>
            </a:graphic>
          </wp:inline>
        </w:drawing>
      </w:r>
    </w:p>
    <w:p w14:paraId="76031C33" w14:textId="77777777" w:rsidR="00E971AA" w:rsidRDefault="00E971AA" w:rsidP="00E971AA">
      <w:pPr>
        <w:rPr>
          <w:rFonts w:ascii="Times New Roman" w:eastAsia="Times New Roman" w:hAnsi="Times New Roman" w:cs="Times New Roman"/>
        </w:rPr>
      </w:pPr>
    </w:p>
    <w:p w14:paraId="705DBDD8" w14:textId="77777777" w:rsidR="00E971AA" w:rsidRDefault="00E971AA" w:rsidP="00E971AA">
      <w:pPr>
        <w:rPr>
          <w:rFonts w:ascii="Times New Roman" w:eastAsia="Times New Roman" w:hAnsi="Times New Roman" w:cs="Times New Roman"/>
        </w:rPr>
      </w:pPr>
    </w:p>
    <w:p w14:paraId="57490845" w14:textId="77777777" w:rsidR="00E971AA" w:rsidRDefault="00E971AA" w:rsidP="00E971AA">
      <w:pPr>
        <w:rPr>
          <w:rFonts w:ascii="Times New Roman" w:eastAsia="Times New Roman" w:hAnsi="Times New Roman" w:cs="Times New Roman"/>
        </w:rPr>
      </w:pPr>
    </w:p>
    <w:p w14:paraId="27CF2233" w14:textId="77777777" w:rsidR="00E971AA" w:rsidRDefault="00E971AA" w:rsidP="00E971AA">
      <w:pPr>
        <w:pStyle w:val="Titre2"/>
        <w:rPr>
          <w:rFonts w:ascii="Times New Roman" w:eastAsia="Times New Roman" w:hAnsi="Times New Roman" w:cs="Times New Roman"/>
        </w:rPr>
      </w:pPr>
      <w:bookmarkStart w:id="16" w:name="_heading=h.lnxbz9" w:colFirst="0" w:colLast="0"/>
      <w:bookmarkStart w:id="17" w:name="_Toc101972004"/>
      <w:bookmarkEnd w:id="16"/>
      <w:proofErr w:type="gramStart"/>
      <w:r>
        <w:rPr>
          <w:rFonts w:ascii="Times New Roman" w:eastAsia="Times New Roman" w:hAnsi="Times New Roman" w:cs="Times New Roman"/>
          <w:u w:val="single"/>
        </w:rPr>
        <w:t>1 )</w:t>
      </w:r>
      <w:proofErr w:type="gramEnd"/>
      <w:r>
        <w:rPr>
          <w:rFonts w:ascii="Times New Roman" w:eastAsia="Times New Roman" w:hAnsi="Times New Roman" w:cs="Times New Roman"/>
          <w:u w:val="single"/>
        </w:rPr>
        <w:t xml:space="preserve"> Ajout ISO sur </w:t>
      </w:r>
      <w:proofErr w:type="spellStart"/>
      <w:r>
        <w:rPr>
          <w:rFonts w:ascii="Times New Roman" w:eastAsia="Times New Roman" w:hAnsi="Times New Roman" w:cs="Times New Roman"/>
          <w:u w:val="single"/>
        </w:rPr>
        <w:t>proxmox</w:t>
      </w:r>
      <w:proofErr w:type="spellEnd"/>
      <w:r>
        <w:rPr>
          <w:rFonts w:ascii="Times New Roman" w:eastAsia="Times New Roman" w:hAnsi="Times New Roman" w:cs="Times New Roman"/>
          <w:u w:val="single"/>
        </w:rPr>
        <w:t> :</w:t>
      </w:r>
      <w:bookmarkEnd w:id="17"/>
    </w:p>
    <w:p w14:paraId="505FBDEA"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 xml:space="preserve">Pour commencer à créer nos VM il faut tout d’abord envoyer des fichiers ISO sur ce dernier, pour ma part ça sera Windows Server 2019. Pour ça il faut aller dans </w:t>
      </w:r>
      <w:r>
        <w:rPr>
          <w:rFonts w:ascii="Times New Roman" w:eastAsia="Times New Roman" w:hAnsi="Times New Roman" w:cs="Times New Roman"/>
          <w:i/>
        </w:rPr>
        <w:t xml:space="preserve">local </w:t>
      </w:r>
      <w:r>
        <w:rPr>
          <w:rFonts w:ascii="Times New Roman" w:eastAsia="Times New Roman" w:hAnsi="Times New Roman" w:cs="Times New Roman"/>
        </w:rPr>
        <w:t>en dessous du nom de votre hyperviseur :</w:t>
      </w:r>
    </w:p>
    <w:p w14:paraId="358AA30C" w14:textId="77777777" w:rsidR="00B3475F" w:rsidRDefault="00B3475F" w:rsidP="00E971AA">
      <w:pPr>
        <w:jc w:val="center"/>
        <w:rPr>
          <w:rFonts w:ascii="Times New Roman" w:eastAsia="Times New Roman" w:hAnsi="Times New Roman" w:cs="Times New Roman"/>
        </w:rPr>
      </w:pPr>
      <w:r>
        <w:rPr>
          <w:noProof/>
        </w:rPr>
        <mc:AlternateContent>
          <mc:Choice Requires="wps">
            <w:drawing>
              <wp:anchor distT="0" distB="0" distL="114300" distR="114300" simplePos="0" relativeHeight="251661312" behindDoc="0" locked="0" layoutInCell="1" hidden="0" allowOverlap="1" wp14:anchorId="079E5E56" wp14:editId="7B383D68">
                <wp:simplePos x="0" y="0"/>
                <wp:positionH relativeFrom="column">
                  <wp:posOffset>2346325</wp:posOffset>
                </wp:positionH>
                <wp:positionV relativeFrom="paragraph">
                  <wp:posOffset>742950</wp:posOffset>
                </wp:positionV>
                <wp:extent cx="1809750" cy="352425"/>
                <wp:effectExtent l="0" t="0" r="0" b="0"/>
                <wp:wrapNone/>
                <wp:docPr id="287" name="Rectangle 287"/>
                <wp:cNvGraphicFramePr/>
                <a:graphic xmlns:a="http://schemas.openxmlformats.org/drawingml/2006/main">
                  <a:graphicData uri="http://schemas.microsoft.com/office/word/2010/wordprocessingShape">
                    <wps:wsp>
                      <wps:cNvSpPr/>
                      <wps:spPr>
                        <a:xfrm>
                          <a:off x="0" y="0"/>
                          <a:ext cx="1809750" cy="352425"/>
                        </a:xfrm>
                        <a:prstGeom prst="rect">
                          <a:avLst/>
                        </a:prstGeom>
                        <a:noFill/>
                        <a:ln w="28575" cap="flat" cmpd="sng">
                          <a:solidFill>
                            <a:srgbClr val="FF0000"/>
                          </a:solidFill>
                          <a:prstDash val="solid"/>
                          <a:round/>
                          <a:headEnd type="none" w="sm" len="sm"/>
                          <a:tailEnd type="none" w="sm" len="sm"/>
                        </a:ln>
                      </wps:spPr>
                      <wps:txbx>
                        <w:txbxContent>
                          <w:p w14:paraId="5E770945" w14:textId="77777777" w:rsidR="00E971AA" w:rsidRDefault="00E971AA" w:rsidP="00E971AA">
                            <w:pPr>
                              <w:textDirection w:val="btLr"/>
                            </w:pPr>
                          </w:p>
                        </w:txbxContent>
                      </wps:txbx>
                      <wps:bodyPr spcFirstLastPara="1" wrap="square" lIns="91425" tIns="91425" rIns="91425" bIns="91425" anchor="ctr" anchorCtr="0">
                        <a:noAutofit/>
                      </wps:bodyPr>
                    </wps:wsp>
                  </a:graphicData>
                </a:graphic>
              </wp:anchor>
            </w:drawing>
          </mc:Choice>
          <mc:Fallback>
            <w:pict>
              <v:rect w14:anchorId="079E5E56" id="Rectangle 287" o:spid="_x0000_s1037" style="position:absolute;left:0;text-align:left;margin-left:184.75pt;margin-top:58.5pt;width:142.5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" filled="f" strokecolor="red" strokeweight="2.25pt">
                <v:stroke startarrowwidth="narrow" startarrowlength="short" endarrowwidth="narrow" endarrowlength="short" joinstyle="round"/>
                <v:textbox inset="2.53958mm,2.53958mm,2.53958mm,2.53958mm">
                  <w:txbxContent>
                    <w:p w14:paraId="5E770945" w14:textId="77777777" w:rsidR="00E971AA" w:rsidRDefault="00E971AA" w:rsidP="00E971AA">
                      <w:pPr>
                        <w:textDirection w:val="btLr"/>
                      </w:pPr>
                    </w:p>
                  </w:txbxContent>
                </v:textbox>
              </v:rect>
            </w:pict>
          </mc:Fallback>
        </mc:AlternateContent>
      </w:r>
      <w:r w:rsidR="00E971AA">
        <w:rPr>
          <w:rFonts w:ascii="Times New Roman" w:eastAsia="Times New Roman" w:hAnsi="Times New Roman" w:cs="Times New Roman"/>
          <w:noProof/>
        </w:rPr>
        <w:drawing>
          <wp:inline distT="0" distB="0" distL="0" distR="0" wp14:anchorId="063C16C2" wp14:editId="4A41BDA8">
            <wp:extent cx="3831752" cy="3575488"/>
            <wp:effectExtent l="0" t="0" r="0" b="0"/>
            <wp:docPr id="370"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35"/>
                    <a:srcRect/>
                    <a:stretch>
                      <a:fillRect/>
                    </a:stretch>
                  </pic:blipFill>
                  <pic:spPr>
                    <a:xfrm>
                      <a:off x="0" y="0"/>
                      <a:ext cx="3831752" cy="3575488"/>
                    </a:xfrm>
                    <a:prstGeom prst="rect">
                      <a:avLst/>
                    </a:prstGeom>
                    <a:ln/>
                  </pic:spPr>
                </pic:pic>
              </a:graphicData>
            </a:graphic>
          </wp:inline>
        </w:drawing>
      </w:r>
    </w:p>
    <w:p w14:paraId="0405AD7A" w14:textId="46368B4B" w:rsidR="00E971AA" w:rsidRDefault="00E971AA" w:rsidP="00E971AA">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15C42D" wp14:editId="7B457A4D">
            <wp:extent cx="5495925" cy="2505075"/>
            <wp:effectExtent l="0" t="0" r="0" b="0"/>
            <wp:docPr id="395"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36"/>
                    <a:srcRect/>
                    <a:stretch>
                      <a:fillRect/>
                    </a:stretch>
                  </pic:blipFill>
                  <pic:spPr>
                    <a:xfrm>
                      <a:off x="0" y="0"/>
                      <a:ext cx="5495925" cy="2505075"/>
                    </a:xfrm>
                    <a:prstGeom prst="rect">
                      <a:avLst/>
                    </a:prstGeom>
                    <a:ln/>
                  </pic:spPr>
                </pic:pic>
              </a:graphicData>
            </a:graphic>
          </wp:inline>
        </w:drawing>
      </w:r>
    </w:p>
    <w:p w14:paraId="68DCD146" w14:textId="77777777" w:rsidR="00E971AA" w:rsidRDefault="00E971AA" w:rsidP="00E971AA">
      <w:pPr>
        <w:rPr>
          <w:rFonts w:ascii="Times New Roman" w:eastAsia="Times New Roman" w:hAnsi="Times New Roman" w:cs="Times New Roman"/>
        </w:rPr>
      </w:pPr>
    </w:p>
    <w:p w14:paraId="7A554DDB" w14:textId="77777777" w:rsidR="00E971AA" w:rsidRDefault="00E971AA" w:rsidP="00E971AA">
      <w:pPr>
        <w:rPr>
          <w:rFonts w:ascii="Times New Roman" w:eastAsia="Times New Roman" w:hAnsi="Times New Roman" w:cs="Times New Roman"/>
        </w:rPr>
      </w:pPr>
    </w:p>
    <w:p w14:paraId="3598CC2F" w14:textId="77777777" w:rsidR="00E971AA" w:rsidRDefault="00E971AA" w:rsidP="00E971AA">
      <w:pPr>
        <w:rPr>
          <w:rFonts w:ascii="Times New Roman" w:eastAsia="Times New Roman" w:hAnsi="Times New Roman" w:cs="Times New Roman"/>
        </w:rPr>
      </w:pPr>
    </w:p>
    <w:p w14:paraId="620EE963" w14:textId="0718BBF3" w:rsidR="00E971AA" w:rsidRDefault="00E971AA" w:rsidP="00E971AA">
      <w:pPr>
        <w:rPr>
          <w:rFonts w:ascii="Times New Roman" w:eastAsia="Times New Roman" w:hAnsi="Times New Roman" w:cs="Times New Roman"/>
        </w:rPr>
      </w:pPr>
    </w:p>
    <w:p w14:paraId="5AEF0CC0" w14:textId="1FC919CA" w:rsidR="00B3475F" w:rsidRDefault="00B3475F" w:rsidP="00E971AA">
      <w:pPr>
        <w:rPr>
          <w:rFonts w:ascii="Times New Roman" w:eastAsia="Times New Roman" w:hAnsi="Times New Roman" w:cs="Times New Roman"/>
        </w:rPr>
      </w:pPr>
    </w:p>
    <w:p w14:paraId="00EF0D6A" w14:textId="6DE2435E" w:rsidR="00B3475F" w:rsidRDefault="00B3475F" w:rsidP="00E971AA">
      <w:pPr>
        <w:rPr>
          <w:rFonts w:ascii="Times New Roman" w:eastAsia="Times New Roman" w:hAnsi="Times New Roman" w:cs="Times New Roman"/>
        </w:rPr>
      </w:pPr>
    </w:p>
    <w:p w14:paraId="1C3F5F45" w14:textId="77777777" w:rsidR="00B3475F" w:rsidRDefault="00B3475F" w:rsidP="00E971AA">
      <w:pPr>
        <w:rPr>
          <w:rFonts w:ascii="Times New Roman" w:eastAsia="Times New Roman" w:hAnsi="Times New Roman" w:cs="Times New Roman"/>
        </w:rPr>
      </w:pPr>
    </w:p>
    <w:p w14:paraId="711C655C"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 xml:space="preserve">Une fois ici il faut que vous cliquiez sur </w:t>
      </w:r>
      <w:proofErr w:type="spellStart"/>
      <w:r>
        <w:rPr>
          <w:rFonts w:ascii="Times New Roman" w:eastAsia="Times New Roman" w:hAnsi="Times New Roman" w:cs="Times New Roman"/>
        </w:rPr>
        <w:t>upload</w:t>
      </w:r>
      <w:proofErr w:type="spellEnd"/>
      <w:r>
        <w:rPr>
          <w:rFonts w:ascii="Times New Roman" w:eastAsia="Times New Roman" w:hAnsi="Times New Roman" w:cs="Times New Roman"/>
        </w:rPr>
        <w:t xml:space="preserve"> et que vous sélectionnez l’emplacement où se trouve votre fichier ISO.</w:t>
      </w:r>
    </w:p>
    <w:p w14:paraId="696977ED" w14:textId="4393AE1A" w:rsidR="00E971AA" w:rsidRDefault="00E971AA" w:rsidP="00E971AA">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EF0CAE1" wp14:editId="26A41167">
            <wp:extent cx="3914775" cy="1906640"/>
            <wp:effectExtent l="0" t="0" r="0" b="0"/>
            <wp:docPr id="396"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37"/>
                    <a:srcRect/>
                    <a:stretch>
                      <a:fillRect/>
                    </a:stretch>
                  </pic:blipFill>
                  <pic:spPr>
                    <a:xfrm>
                      <a:off x="0" y="0"/>
                      <a:ext cx="3914775" cy="1906640"/>
                    </a:xfrm>
                    <a:prstGeom prst="rect">
                      <a:avLst/>
                    </a:prstGeom>
                    <a:ln/>
                  </pic:spPr>
                </pic:pic>
              </a:graphicData>
            </a:graphic>
          </wp:inline>
        </w:drawing>
      </w:r>
    </w:p>
    <w:p w14:paraId="0E2AA288" w14:textId="46418C62"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Voilà l’ISO est uploadé sur notre machine on peut créer notre première machine.</w:t>
      </w:r>
    </w:p>
    <w:p w14:paraId="5BB36271" w14:textId="0BD476E6" w:rsidR="007D4AF8" w:rsidRDefault="007D4AF8" w:rsidP="00E971AA">
      <w:pPr>
        <w:rPr>
          <w:rFonts w:ascii="Times New Roman" w:eastAsia="Times New Roman" w:hAnsi="Times New Roman" w:cs="Times New Roman"/>
        </w:rPr>
      </w:pPr>
    </w:p>
    <w:p w14:paraId="70E213F8" w14:textId="77777777" w:rsidR="007D4AF8" w:rsidRDefault="007D4AF8" w:rsidP="00E971AA">
      <w:pPr>
        <w:rPr>
          <w:rFonts w:ascii="Times New Roman" w:eastAsia="Times New Roman" w:hAnsi="Times New Roman" w:cs="Times New Roman"/>
        </w:rPr>
      </w:pPr>
    </w:p>
    <w:p w14:paraId="14A9F04F" w14:textId="77777777" w:rsidR="00E971AA" w:rsidRDefault="00E971AA" w:rsidP="00E971AA">
      <w:pPr>
        <w:pStyle w:val="Titre2"/>
        <w:rPr>
          <w:rFonts w:ascii="Times New Roman" w:eastAsia="Times New Roman" w:hAnsi="Times New Roman" w:cs="Times New Roman"/>
          <w:u w:val="single"/>
        </w:rPr>
      </w:pPr>
      <w:bookmarkStart w:id="18" w:name="_heading=h.35nkun2" w:colFirst="0" w:colLast="0"/>
      <w:bookmarkStart w:id="19" w:name="_Toc101972005"/>
      <w:bookmarkEnd w:id="18"/>
      <w:proofErr w:type="gramStart"/>
      <w:r>
        <w:rPr>
          <w:rFonts w:ascii="Times New Roman" w:eastAsia="Times New Roman" w:hAnsi="Times New Roman" w:cs="Times New Roman"/>
          <w:u w:val="single"/>
        </w:rPr>
        <w:t>2 )</w:t>
      </w:r>
      <w:proofErr w:type="gramEnd"/>
      <w:r>
        <w:rPr>
          <w:rFonts w:ascii="Times New Roman" w:eastAsia="Times New Roman" w:hAnsi="Times New Roman" w:cs="Times New Roman"/>
          <w:u w:val="single"/>
        </w:rPr>
        <w:t xml:space="preserve"> Création première VM :</w:t>
      </w:r>
      <w:bookmarkEnd w:id="19"/>
    </w:p>
    <w:p w14:paraId="5674C351" w14:textId="77777777" w:rsidR="00E971AA" w:rsidRDefault="00E971AA" w:rsidP="00E971AA">
      <w:pPr>
        <w:rPr>
          <w:rFonts w:ascii="Times New Roman" w:eastAsia="Times New Roman" w:hAnsi="Times New Roman" w:cs="Times New Roman"/>
        </w:rPr>
      </w:pPr>
    </w:p>
    <w:p w14:paraId="5875D23E"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Pour créer nos VM il faut cliquer en haut à droite de l’écran sur « </w:t>
      </w:r>
      <w:proofErr w:type="spellStart"/>
      <w:r>
        <w:rPr>
          <w:rFonts w:ascii="Times New Roman" w:eastAsia="Times New Roman" w:hAnsi="Times New Roman" w:cs="Times New Roman"/>
        </w:rPr>
        <w:t>Create</w:t>
      </w:r>
      <w:proofErr w:type="spellEnd"/>
      <w:r>
        <w:rPr>
          <w:rFonts w:ascii="Times New Roman" w:eastAsia="Times New Roman" w:hAnsi="Times New Roman" w:cs="Times New Roman"/>
        </w:rPr>
        <w:t xml:space="preserve"> VM »</w:t>
      </w:r>
    </w:p>
    <w:p w14:paraId="3B0F69DE" w14:textId="4D263BE7" w:rsidR="00E971AA" w:rsidRDefault="00B3475F" w:rsidP="00E971AA">
      <w:pPr>
        <w:jc w:val="center"/>
        <w:rPr>
          <w:rFonts w:ascii="Times New Roman" w:eastAsia="Times New Roman" w:hAnsi="Times New Roman" w:cs="Times New Roman"/>
        </w:rPr>
      </w:pPr>
      <w:r>
        <w:rPr>
          <w:noProof/>
        </w:rPr>
        <mc:AlternateContent>
          <mc:Choice Requires="wps">
            <w:drawing>
              <wp:anchor distT="0" distB="0" distL="114300" distR="114300" simplePos="0" relativeHeight="251662336" behindDoc="0" locked="0" layoutInCell="1" hidden="0" allowOverlap="1" wp14:anchorId="423A014D" wp14:editId="5E1DFE14">
                <wp:simplePos x="0" y="0"/>
                <wp:positionH relativeFrom="column">
                  <wp:posOffset>2838450</wp:posOffset>
                </wp:positionH>
                <wp:positionV relativeFrom="paragraph">
                  <wp:posOffset>219075</wp:posOffset>
                </wp:positionV>
                <wp:extent cx="952500" cy="314325"/>
                <wp:effectExtent l="0" t="0" r="0" b="0"/>
                <wp:wrapNone/>
                <wp:docPr id="259" name="Rectangle 259"/>
                <wp:cNvGraphicFramePr/>
                <a:graphic xmlns:a="http://schemas.openxmlformats.org/drawingml/2006/main">
                  <a:graphicData uri="http://schemas.microsoft.com/office/word/2010/wordprocessingShape">
                    <wps:wsp>
                      <wps:cNvSpPr/>
                      <wps:spPr>
                        <a:xfrm>
                          <a:off x="0" y="0"/>
                          <a:ext cx="952500" cy="314325"/>
                        </a:xfrm>
                        <a:prstGeom prst="rect">
                          <a:avLst/>
                        </a:prstGeom>
                        <a:noFill/>
                        <a:ln w="28575" cap="flat" cmpd="sng">
                          <a:solidFill>
                            <a:srgbClr val="FF4B4B"/>
                          </a:solidFill>
                          <a:prstDash val="solid"/>
                          <a:round/>
                          <a:headEnd type="none" w="sm" len="sm"/>
                          <a:tailEnd type="none" w="sm" len="sm"/>
                        </a:ln>
                      </wps:spPr>
                      <wps:txbx>
                        <w:txbxContent>
                          <w:p w14:paraId="2663EF99" w14:textId="77777777" w:rsidR="00E971AA" w:rsidRDefault="00E971AA" w:rsidP="00E971AA">
                            <w:pPr>
                              <w:textDirection w:val="btLr"/>
                            </w:pPr>
                          </w:p>
                        </w:txbxContent>
                      </wps:txbx>
                      <wps:bodyPr spcFirstLastPara="1" wrap="square" lIns="91425" tIns="91425" rIns="91425" bIns="91425" anchor="ctr" anchorCtr="0">
                        <a:noAutofit/>
                      </wps:bodyPr>
                    </wps:wsp>
                  </a:graphicData>
                </a:graphic>
              </wp:anchor>
            </w:drawing>
          </mc:Choice>
          <mc:Fallback>
            <w:pict>
              <v:rect w14:anchorId="423A014D" id="Rectangle 259" o:spid="_x0000_s1038" style="position:absolute;left:0;text-align:left;margin-left:223.5pt;margin-top:17.25pt;width:7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" filled="f" strokecolor="#ff4b4b" strokeweight="2.25pt">
                <v:stroke startarrowwidth="narrow" startarrowlength="short" endarrowwidth="narrow" endarrowlength="short" joinstyle="round"/>
                <v:textbox inset="2.53958mm,2.53958mm,2.53958mm,2.53958mm">
                  <w:txbxContent>
                    <w:p w14:paraId="2663EF99" w14:textId="77777777" w:rsidR="00E971AA" w:rsidRDefault="00E971AA" w:rsidP="00E971AA">
                      <w:pPr>
                        <w:textDirection w:val="btLr"/>
                      </w:pPr>
                    </w:p>
                  </w:txbxContent>
                </v:textbox>
              </v:rect>
            </w:pict>
          </mc:Fallback>
        </mc:AlternateContent>
      </w:r>
      <w:r w:rsidR="00E971AA">
        <w:rPr>
          <w:rFonts w:ascii="Times New Roman" w:eastAsia="Times New Roman" w:hAnsi="Times New Roman" w:cs="Times New Roman"/>
          <w:noProof/>
        </w:rPr>
        <w:drawing>
          <wp:inline distT="0" distB="0" distL="0" distR="0" wp14:anchorId="6F93B814" wp14:editId="2B587978">
            <wp:extent cx="4162425" cy="876300"/>
            <wp:effectExtent l="0" t="0" r="0" b="0"/>
            <wp:docPr id="371" name="image120.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20.png" descr="Une image contenant texte&#10;&#10;Description générée automatiquement"/>
                    <pic:cNvPicPr preferRelativeResize="0"/>
                  </pic:nvPicPr>
                  <pic:blipFill>
                    <a:blip r:embed="rId38"/>
                    <a:srcRect/>
                    <a:stretch>
                      <a:fillRect/>
                    </a:stretch>
                  </pic:blipFill>
                  <pic:spPr>
                    <a:xfrm>
                      <a:off x="0" y="0"/>
                      <a:ext cx="4162425" cy="876300"/>
                    </a:xfrm>
                    <a:prstGeom prst="rect">
                      <a:avLst/>
                    </a:prstGeom>
                    <a:ln/>
                  </pic:spPr>
                </pic:pic>
              </a:graphicData>
            </a:graphic>
          </wp:inline>
        </w:drawing>
      </w:r>
    </w:p>
    <w:p w14:paraId="595D3F37" w14:textId="77777777" w:rsidR="00E971AA" w:rsidRDefault="00E971AA" w:rsidP="00E971AA">
      <w:pPr>
        <w:jc w:val="center"/>
        <w:rPr>
          <w:rFonts w:ascii="Times New Roman" w:eastAsia="Times New Roman" w:hAnsi="Times New Roman" w:cs="Times New Roman"/>
        </w:rPr>
      </w:pPr>
    </w:p>
    <w:p w14:paraId="694F0B74"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 xml:space="preserve">Une fenêtre s’ouvre, pour commencer vous devez cliquer sur « Advanced » en bas de cette fenêtre pour pouvoir accéder aux options avancées : </w:t>
      </w:r>
    </w:p>
    <w:p w14:paraId="18773F41"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 xml:space="preserve">Dans le champ « Name » vous devez mettre le nom sous lequel la VM apparaîtra dans votre liste de VM. Vous pouvez également cocher l’option « Start at boot » pour que cette VM démarre automatiquement à chaque démarrage de </w:t>
      </w:r>
      <w:proofErr w:type="spellStart"/>
      <w:r>
        <w:rPr>
          <w:rFonts w:ascii="Times New Roman" w:eastAsia="Times New Roman" w:hAnsi="Times New Roman" w:cs="Times New Roman"/>
        </w:rPr>
        <w:t>Proxmox</w:t>
      </w:r>
      <w:proofErr w:type="spellEnd"/>
      <w:r>
        <w:rPr>
          <w:rFonts w:ascii="Times New Roman" w:eastAsia="Times New Roman" w:hAnsi="Times New Roman" w:cs="Times New Roman"/>
        </w:rPr>
        <w:t>. Pour le reste des options vous pouvez laisser le paramétrage de base.</w:t>
      </w:r>
    </w:p>
    <w:p w14:paraId="31C2597C" w14:textId="43CA19F2" w:rsidR="00E971AA" w:rsidRDefault="00B3475F" w:rsidP="00E971AA">
      <w:pPr>
        <w:jc w:val="center"/>
        <w:rPr>
          <w:rFonts w:ascii="Times New Roman" w:eastAsia="Times New Roman" w:hAnsi="Times New Roman" w:cs="Times New Roman"/>
        </w:rPr>
      </w:pPr>
      <w:r>
        <w:rPr>
          <w:noProof/>
        </w:rPr>
        <mc:AlternateContent>
          <mc:Choice Requires="wps">
            <w:drawing>
              <wp:anchor distT="0" distB="0" distL="114300" distR="114300" simplePos="0" relativeHeight="251663360" behindDoc="0" locked="0" layoutInCell="1" hidden="0" allowOverlap="1" wp14:anchorId="647E9DB0" wp14:editId="02694686">
                <wp:simplePos x="0" y="0"/>
                <wp:positionH relativeFrom="column">
                  <wp:posOffset>2033042</wp:posOffset>
                </wp:positionH>
                <wp:positionV relativeFrom="paragraph">
                  <wp:posOffset>490100</wp:posOffset>
                </wp:positionV>
                <wp:extent cx="1637581" cy="627931"/>
                <wp:effectExtent l="19050" t="19050" r="20320" b="20320"/>
                <wp:wrapNone/>
                <wp:docPr id="299" name="Rectangle 299"/>
                <wp:cNvGraphicFramePr/>
                <a:graphic xmlns:a="http://schemas.openxmlformats.org/drawingml/2006/main">
                  <a:graphicData uri="http://schemas.microsoft.com/office/word/2010/wordprocessingShape">
                    <wps:wsp>
                      <wps:cNvSpPr/>
                      <wps:spPr>
                        <a:xfrm>
                          <a:off x="0" y="0"/>
                          <a:ext cx="1637581" cy="627931"/>
                        </a:xfrm>
                        <a:prstGeom prst="rect">
                          <a:avLst/>
                        </a:prstGeom>
                        <a:noFill/>
                        <a:ln w="28575" cap="flat" cmpd="sng">
                          <a:solidFill>
                            <a:srgbClr val="FF0000"/>
                          </a:solidFill>
                          <a:prstDash val="solid"/>
                          <a:round/>
                          <a:headEnd type="none" w="sm" len="sm"/>
                          <a:tailEnd type="none" w="sm" len="sm"/>
                        </a:ln>
                      </wps:spPr>
                      <wps:txbx>
                        <w:txbxContent>
                          <w:p w14:paraId="032B5770" w14:textId="77777777" w:rsidR="00E971AA" w:rsidRDefault="00E971AA" w:rsidP="00E971AA">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47E9DB0" id="Rectangle 299" o:spid="_x0000_s1039" style="position:absolute;left:0;text-align:left;margin-left:160.1pt;margin-top:38.6pt;width:128.95pt;height:4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" filled="f" strokecolor="red" strokeweight="2.25pt">
                <v:stroke startarrowwidth="narrow" startarrowlength="short" endarrowwidth="narrow" endarrowlength="short" joinstyle="round"/>
                <v:textbox inset="2.53958mm,2.53958mm,2.53958mm,2.53958mm">
                  <w:txbxContent>
                    <w:p w14:paraId="032B5770" w14:textId="77777777" w:rsidR="00E971AA" w:rsidRDefault="00E971AA" w:rsidP="00E971AA">
                      <w:pPr>
                        <w:textDirection w:val="btLr"/>
                      </w:pPr>
                    </w:p>
                  </w:txbxContent>
                </v:textbox>
              </v:rect>
            </w:pict>
          </mc:Fallback>
        </mc:AlternateContent>
      </w:r>
      <w:r w:rsidR="00741590" w:rsidRPr="00741590">
        <w:rPr>
          <w:noProof/>
        </w:rPr>
        <w:t xml:space="preserve"> </w:t>
      </w:r>
      <w:r w:rsidR="00741590" w:rsidRPr="00741590">
        <w:rPr>
          <w:rFonts w:ascii="Times New Roman" w:eastAsia="Times New Roman" w:hAnsi="Times New Roman" w:cs="Times New Roman"/>
          <w:noProof/>
        </w:rPr>
        <w:drawing>
          <wp:inline distT="0" distB="0" distL="0" distR="0" wp14:anchorId="75704430" wp14:editId="6EF4E38A">
            <wp:extent cx="4578585" cy="326406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8585" cy="3264068"/>
                    </a:xfrm>
                    <a:prstGeom prst="rect">
                      <a:avLst/>
                    </a:prstGeom>
                  </pic:spPr>
                </pic:pic>
              </a:graphicData>
            </a:graphic>
          </wp:inline>
        </w:drawing>
      </w:r>
    </w:p>
    <w:p w14:paraId="07EFBEB8" w14:textId="148F06F9"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 xml:space="preserve">Pour le menu suivant il faut que vous cliquiez sur le menu déroulant de « ISO image » et que vous sélectionniez le fichier ISO que vous avec téléverser précédemment. Et dans la partie « Guest OS » vous pouvez mettre ce qui correspond avec </w:t>
      </w:r>
      <w:r w:rsidR="006A73C8">
        <w:rPr>
          <w:rFonts w:ascii="Times New Roman" w:eastAsia="Times New Roman" w:hAnsi="Times New Roman" w:cs="Times New Roman"/>
        </w:rPr>
        <w:t xml:space="preserve">le </w:t>
      </w:r>
      <w:r>
        <w:rPr>
          <w:rFonts w:ascii="Times New Roman" w:eastAsia="Times New Roman" w:hAnsi="Times New Roman" w:cs="Times New Roman"/>
        </w:rPr>
        <w:t>fichier ISO</w:t>
      </w:r>
      <w:r w:rsidR="006A73C8">
        <w:rPr>
          <w:rFonts w:ascii="Times New Roman" w:eastAsia="Times New Roman" w:hAnsi="Times New Roman" w:cs="Times New Roman"/>
        </w:rPr>
        <w:t xml:space="preserve"> ici « </w:t>
      </w:r>
      <w:proofErr w:type="spellStart"/>
      <w:r w:rsidR="006A73C8">
        <w:rPr>
          <w:rFonts w:ascii="Times New Roman" w:eastAsia="Times New Roman" w:hAnsi="Times New Roman" w:cs="Times New Roman"/>
        </w:rPr>
        <w:t>other</w:t>
      </w:r>
      <w:proofErr w:type="spellEnd"/>
      <w:r w:rsidR="006A73C8">
        <w:rPr>
          <w:rFonts w:ascii="Times New Roman" w:eastAsia="Times New Roman" w:hAnsi="Times New Roman" w:cs="Times New Roman"/>
        </w:rPr>
        <w:t> »</w:t>
      </w:r>
    </w:p>
    <w:p w14:paraId="13745610" w14:textId="77777777" w:rsidR="00E971AA" w:rsidRDefault="00E971AA" w:rsidP="00E971AA">
      <w:pPr>
        <w:rPr>
          <w:rFonts w:ascii="Times New Roman" w:eastAsia="Times New Roman" w:hAnsi="Times New Roman" w:cs="Times New Roman"/>
        </w:rPr>
      </w:pPr>
    </w:p>
    <w:p w14:paraId="711666A5" w14:textId="07D4A875" w:rsidR="00E971AA" w:rsidRDefault="00E971AA" w:rsidP="00875422">
      <w:pPr>
        <w:jc w:val="center"/>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64384" behindDoc="0" locked="0" layoutInCell="1" hidden="0" allowOverlap="1" wp14:anchorId="53C48954" wp14:editId="3FBEF053">
                <wp:simplePos x="0" y="0"/>
                <wp:positionH relativeFrom="column">
                  <wp:posOffset>1998537</wp:posOffset>
                </wp:positionH>
                <wp:positionV relativeFrom="paragraph">
                  <wp:posOffset>355288</wp:posOffset>
                </wp:positionV>
                <wp:extent cx="3279355" cy="458446"/>
                <wp:effectExtent l="19050" t="19050" r="16510" b="18415"/>
                <wp:wrapNone/>
                <wp:docPr id="251" name="Rectangle 251"/>
                <wp:cNvGraphicFramePr/>
                <a:graphic xmlns:a="http://schemas.openxmlformats.org/drawingml/2006/main">
                  <a:graphicData uri="http://schemas.microsoft.com/office/word/2010/wordprocessingShape">
                    <wps:wsp>
                      <wps:cNvSpPr/>
                      <wps:spPr>
                        <a:xfrm>
                          <a:off x="0" y="0"/>
                          <a:ext cx="3279355" cy="458446"/>
                        </a:xfrm>
                        <a:prstGeom prst="rect">
                          <a:avLst/>
                        </a:prstGeom>
                        <a:noFill/>
                        <a:ln w="28575" cap="flat" cmpd="sng">
                          <a:solidFill>
                            <a:srgbClr val="FF4B4B"/>
                          </a:solidFill>
                          <a:prstDash val="solid"/>
                          <a:round/>
                          <a:headEnd type="none" w="sm" len="sm"/>
                          <a:tailEnd type="none" w="sm" len="sm"/>
                        </a:ln>
                      </wps:spPr>
                      <wps:txbx>
                        <w:txbxContent>
                          <w:p w14:paraId="3900A89E" w14:textId="77777777" w:rsidR="00E971AA" w:rsidRDefault="00E971AA" w:rsidP="00E971AA">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3C48954" id="Rectangle 251" o:spid="_x0000_s1040" style="position:absolute;left:0;text-align:left;margin-left:157.35pt;margin-top:28pt;width:258.2pt;height:3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" filled="f" strokecolor="#ff4b4b" strokeweight="2.25pt">
                <v:stroke startarrowwidth="narrow" startarrowlength="short" endarrowwidth="narrow" endarrowlength="short" joinstyle="round"/>
                <v:textbox inset="2.53958mm,2.53958mm,2.53958mm,2.53958mm">
                  <w:txbxContent>
                    <w:p w14:paraId="3900A89E" w14:textId="77777777" w:rsidR="00E971AA" w:rsidRDefault="00E971AA" w:rsidP="00E971AA">
                      <w:pPr>
                        <w:textDirection w:val="btLr"/>
                      </w:pPr>
                    </w:p>
                  </w:txbxContent>
                </v:textbox>
              </v:rect>
            </w:pict>
          </mc:Fallback>
        </mc:AlternateContent>
      </w:r>
      <w:r w:rsidR="00957A75" w:rsidRPr="00957A75">
        <w:rPr>
          <w:rFonts w:ascii="Times New Roman" w:eastAsia="Times New Roman" w:hAnsi="Times New Roman" w:cs="Times New Roman"/>
          <w:noProof/>
        </w:rPr>
        <w:drawing>
          <wp:inline distT="0" distB="0" distL="0" distR="0" wp14:anchorId="717C039E" wp14:editId="5D3D2436">
            <wp:extent cx="3286664" cy="2355443"/>
            <wp:effectExtent l="0" t="0" r="952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6478" cy="2362476"/>
                    </a:xfrm>
                    <a:prstGeom prst="rect">
                      <a:avLst/>
                    </a:prstGeom>
                  </pic:spPr>
                </pic:pic>
              </a:graphicData>
            </a:graphic>
          </wp:inline>
        </w:drawing>
      </w:r>
    </w:p>
    <w:p w14:paraId="036CC90C" w14:textId="72FF248C"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 xml:space="preserve">Ensuite au niveau des paramètres graphiques on peut tout laisser de base </w:t>
      </w:r>
      <w:r w:rsidR="004351A4">
        <w:rPr>
          <w:rFonts w:ascii="Times New Roman" w:eastAsia="Times New Roman" w:hAnsi="Times New Roman" w:cs="Times New Roman"/>
        </w:rPr>
        <w:t>puisqu’on n’a pas</w:t>
      </w:r>
      <w:r>
        <w:rPr>
          <w:rFonts w:ascii="Times New Roman" w:eastAsia="Times New Roman" w:hAnsi="Times New Roman" w:cs="Times New Roman"/>
        </w:rPr>
        <w:t xml:space="preserve"> de besoins spécifiques à ce niveau-là.</w:t>
      </w:r>
    </w:p>
    <w:p w14:paraId="7F6983A2" w14:textId="5FC35BDA" w:rsidR="00E971AA" w:rsidRDefault="00E971AA" w:rsidP="006A73C8">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6DE4A27" wp14:editId="48CFBC8B">
            <wp:extent cx="5762625" cy="2010365"/>
            <wp:effectExtent l="0" t="0" r="0" b="0"/>
            <wp:docPr id="372" name="image123.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23.png" descr="Une image contenant texte&#10;&#10;Description générée automatiquement"/>
                    <pic:cNvPicPr preferRelativeResize="0"/>
                  </pic:nvPicPr>
                  <pic:blipFill>
                    <a:blip r:embed="rId41"/>
                    <a:srcRect/>
                    <a:stretch>
                      <a:fillRect/>
                    </a:stretch>
                  </pic:blipFill>
                  <pic:spPr>
                    <a:xfrm>
                      <a:off x="0" y="0"/>
                      <a:ext cx="5762625" cy="2010365"/>
                    </a:xfrm>
                    <a:prstGeom prst="rect">
                      <a:avLst/>
                    </a:prstGeom>
                    <a:ln/>
                  </pic:spPr>
                </pic:pic>
              </a:graphicData>
            </a:graphic>
          </wp:inline>
        </w:drawing>
      </w:r>
    </w:p>
    <w:p w14:paraId="64A7AB09" w14:textId="0F59673E" w:rsidR="00BB32B1" w:rsidRDefault="00BB32B1" w:rsidP="006A73C8">
      <w:pPr>
        <w:jc w:val="center"/>
        <w:rPr>
          <w:rFonts w:ascii="Times New Roman" w:eastAsia="Times New Roman" w:hAnsi="Times New Roman" w:cs="Times New Roman"/>
        </w:rPr>
      </w:pPr>
    </w:p>
    <w:p w14:paraId="73DA695F" w14:textId="1D095607" w:rsidR="00BB32B1" w:rsidRDefault="00BB32B1" w:rsidP="006A73C8">
      <w:pPr>
        <w:jc w:val="center"/>
        <w:rPr>
          <w:rFonts w:ascii="Times New Roman" w:eastAsia="Times New Roman" w:hAnsi="Times New Roman" w:cs="Times New Roman"/>
        </w:rPr>
      </w:pPr>
    </w:p>
    <w:p w14:paraId="0A360F68" w14:textId="56F9B97C" w:rsidR="00BB32B1" w:rsidRDefault="00BB32B1" w:rsidP="006A73C8">
      <w:pPr>
        <w:jc w:val="center"/>
        <w:rPr>
          <w:rFonts w:ascii="Times New Roman" w:eastAsia="Times New Roman" w:hAnsi="Times New Roman" w:cs="Times New Roman"/>
        </w:rPr>
      </w:pPr>
    </w:p>
    <w:p w14:paraId="454DA66F" w14:textId="4EF6C8BD" w:rsidR="00BB32B1" w:rsidRDefault="00BB32B1" w:rsidP="006A73C8">
      <w:pPr>
        <w:jc w:val="center"/>
        <w:rPr>
          <w:rFonts w:ascii="Times New Roman" w:eastAsia="Times New Roman" w:hAnsi="Times New Roman" w:cs="Times New Roman"/>
        </w:rPr>
      </w:pPr>
    </w:p>
    <w:p w14:paraId="6C7FE162" w14:textId="77777777" w:rsidR="00BB32B1" w:rsidRDefault="00BB32B1" w:rsidP="006A73C8">
      <w:pPr>
        <w:jc w:val="center"/>
        <w:rPr>
          <w:rFonts w:ascii="Times New Roman" w:eastAsia="Times New Roman" w:hAnsi="Times New Roman" w:cs="Times New Roman"/>
        </w:rPr>
      </w:pPr>
    </w:p>
    <w:p w14:paraId="0DEBD97D"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Ensuite il nous faut configurer notre stockage. De base il nous propose un disque en IDE de 32 Go, le mieux est de sélectionner SATA et de dimensionner la capacité en fonction de vos besoins</w:t>
      </w:r>
    </w:p>
    <w:p w14:paraId="2C0338CC" w14:textId="1D4F75F3" w:rsidR="00E971AA" w:rsidRDefault="00E971AA" w:rsidP="00E971AA">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C82D55" wp14:editId="498014F5">
            <wp:extent cx="5343525" cy="2667317"/>
            <wp:effectExtent l="0" t="0" r="0" b="0"/>
            <wp:docPr id="373" name="image124.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24.png" descr="Une image contenant texte&#10;&#10;Description générée automatiquement"/>
                    <pic:cNvPicPr preferRelativeResize="0"/>
                  </pic:nvPicPr>
                  <pic:blipFill>
                    <a:blip r:embed="rId42"/>
                    <a:srcRect/>
                    <a:stretch>
                      <a:fillRect/>
                    </a:stretch>
                  </pic:blipFill>
                  <pic:spPr>
                    <a:xfrm>
                      <a:off x="0" y="0"/>
                      <a:ext cx="5343525" cy="2667317"/>
                    </a:xfrm>
                    <a:prstGeom prst="rect">
                      <a:avLst/>
                    </a:prstGeom>
                    <a:ln/>
                  </pic:spPr>
                </pic:pic>
              </a:graphicData>
            </a:graphic>
          </wp:inline>
        </w:drawing>
      </w:r>
    </w:p>
    <w:p w14:paraId="12A6C048"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Pour les réglages suivants pour l’allocation de ressources de processeur et de mémoire il faut faire en fonction du matériel que vous avez.</w:t>
      </w:r>
    </w:p>
    <w:p w14:paraId="222B394A" w14:textId="77777777" w:rsidR="00E971AA" w:rsidRDefault="00E971AA" w:rsidP="00631D93">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26FE6DA" wp14:editId="69F7FDFA">
            <wp:extent cx="5762625" cy="1825422"/>
            <wp:effectExtent l="0" t="0" r="0" b="0"/>
            <wp:docPr id="374" name="image125.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25.png" descr="Une image contenant texte&#10;&#10;Description générée automatiquement"/>
                    <pic:cNvPicPr preferRelativeResize="0"/>
                  </pic:nvPicPr>
                  <pic:blipFill>
                    <a:blip r:embed="rId43"/>
                    <a:srcRect/>
                    <a:stretch>
                      <a:fillRect/>
                    </a:stretch>
                  </pic:blipFill>
                  <pic:spPr>
                    <a:xfrm>
                      <a:off x="0" y="0"/>
                      <a:ext cx="5762625" cy="1825422"/>
                    </a:xfrm>
                    <a:prstGeom prst="rect">
                      <a:avLst/>
                    </a:prstGeom>
                    <a:ln/>
                  </pic:spPr>
                </pic:pic>
              </a:graphicData>
            </a:graphic>
          </wp:inline>
        </w:drawing>
      </w:r>
    </w:p>
    <w:p w14:paraId="6F418906" w14:textId="2AAA9500" w:rsidR="00E971AA" w:rsidRDefault="00E971AA" w:rsidP="00E971AA">
      <w:pPr>
        <w:jc w:val="center"/>
        <w:rPr>
          <w:rFonts w:ascii="Times New Roman" w:eastAsia="Times New Roman" w:hAnsi="Times New Roman" w:cs="Times New Roman"/>
        </w:rPr>
      </w:pPr>
    </w:p>
    <w:p w14:paraId="40328D69"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Au niveau des paramètres réseaux, je n’ai personnellement rien à modifier mais vous pouvez choisir d’assigner un VLAN, ou encore assigner une adresse MAC manuelle.</w:t>
      </w:r>
    </w:p>
    <w:p w14:paraId="6E67D413" w14:textId="77777777" w:rsidR="00E971AA" w:rsidRDefault="00E971AA" w:rsidP="00631D93">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DEBFA0" wp14:editId="0A6A48BA">
            <wp:extent cx="5762625" cy="2220965"/>
            <wp:effectExtent l="0" t="0" r="0" b="0"/>
            <wp:docPr id="376" name="image133.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3.png" descr="Une image contenant texte&#10;&#10;Description générée automatiquement"/>
                    <pic:cNvPicPr preferRelativeResize="0"/>
                  </pic:nvPicPr>
                  <pic:blipFill>
                    <a:blip r:embed="rId44"/>
                    <a:srcRect/>
                    <a:stretch>
                      <a:fillRect/>
                    </a:stretch>
                  </pic:blipFill>
                  <pic:spPr>
                    <a:xfrm>
                      <a:off x="0" y="0"/>
                      <a:ext cx="5762625" cy="2220965"/>
                    </a:xfrm>
                    <a:prstGeom prst="rect">
                      <a:avLst/>
                    </a:prstGeom>
                    <a:ln/>
                  </pic:spPr>
                </pic:pic>
              </a:graphicData>
            </a:graphic>
          </wp:inline>
        </w:drawing>
      </w:r>
    </w:p>
    <w:p w14:paraId="203FE26D" w14:textId="48CD2496" w:rsidR="00E971AA" w:rsidRDefault="00E971AA" w:rsidP="00E971AA">
      <w:pPr>
        <w:rPr>
          <w:rFonts w:ascii="Times New Roman" w:eastAsia="Times New Roman" w:hAnsi="Times New Roman" w:cs="Times New Roman"/>
        </w:rPr>
      </w:pPr>
    </w:p>
    <w:p w14:paraId="010176A6" w14:textId="504B09CF" w:rsidR="00631D93" w:rsidRDefault="00631D93" w:rsidP="00E971AA">
      <w:pPr>
        <w:rPr>
          <w:rFonts w:ascii="Times New Roman" w:eastAsia="Times New Roman" w:hAnsi="Times New Roman" w:cs="Times New Roman"/>
        </w:rPr>
      </w:pPr>
    </w:p>
    <w:p w14:paraId="70EA39BA" w14:textId="64B58F7D" w:rsidR="00631D93" w:rsidRDefault="00631D93" w:rsidP="00E971AA">
      <w:pPr>
        <w:rPr>
          <w:rFonts w:ascii="Times New Roman" w:eastAsia="Times New Roman" w:hAnsi="Times New Roman" w:cs="Times New Roman"/>
        </w:rPr>
      </w:pPr>
    </w:p>
    <w:p w14:paraId="12F652F2" w14:textId="65B8431B" w:rsidR="00631D93" w:rsidRDefault="00631D93" w:rsidP="00E971AA">
      <w:pPr>
        <w:rPr>
          <w:rFonts w:ascii="Times New Roman" w:eastAsia="Times New Roman" w:hAnsi="Times New Roman" w:cs="Times New Roman"/>
        </w:rPr>
      </w:pPr>
    </w:p>
    <w:p w14:paraId="68F3469C" w14:textId="57E8CCC6" w:rsidR="00631D93" w:rsidRDefault="00631D93" w:rsidP="00E971AA">
      <w:pPr>
        <w:rPr>
          <w:rFonts w:ascii="Times New Roman" w:eastAsia="Times New Roman" w:hAnsi="Times New Roman" w:cs="Times New Roman"/>
        </w:rPr>
      </w:pPr>
    </w:p>
    <w:p w14:paraId="1904BCAC" w14:textId="39862348" w:rsidR="00631D93" w:rsidRDefault="00631D93" w:rsidP="00E971AA">
      <w:pPr>
        <w:rPr>
          <w:rFonts w:ascii="Times New Roman" w:eastAsia="Times New Roman" w:hAnsi="Times New Roman" w:cs="Times New Roman"/>
        </w:rPr>
      </w:pPr>
    </w:p>
    <w:p w14:paraId="6A04651C" w14:textId="45A7C8D9" w:rsidR="00EE11C4" w:rsidRDefault="00EE11C4" w:rsidP="00E971AA">
      <w:pPr>
        <w:rPr>
          <w:rFonts w:ascii="Times New Roman" w:eastAsia="Times New Roman" w:hAnsi="Times New Roman" w:cs="Times New Roman"/>
        </w:rPr>
      </w:pPr>
    </w:p>
    <w:p w14:paraId="50D11954" w14:textId="37BE7357" w:rsidR="00EE11C4" w:rsidRDefault="00EE11C4" w:rsidP="00E971AA">
      <w:pPr>
        <w:rPr>
          <w:rFonts w:ascii="Times New Roman" w:eastAsia="Times New Roman" w:hAnsi="Times New Roman" w:cs="Times New Roman"/>
        </w:rPr>
      </w:pPr>
    </w:p>
    <w:p w14:paraId="34B0C4B2" w14:textId="7C76BF72" w:rsidR="00EE11C4" w:rsidRDefault="00EE11C4" w:rsidP="00E971AA">
      <w:pPr>
        <w:rPr>
          <w:rFonts w:ascii="Times New Roman" w:eastAsia="Times New Roman" w:hAnsi="Times New Roman" w:cs="Times New Roman"/>
        </w:rPr>
      </w:pPr>
    </w:p>
    <w:p w14:paraId="729B7B80" w14:textId="485AD75F" w:rsidR="00EE11C4" w:rsidRDefault="00EE11C4" w:rsidP="00E971AA">
      <w:pPr>
        <w:rPr>
          <w:rFonts w:ascii="Times New Roman" w:eastAsia="Times New Roman" w:hAnsi="Times New Roman" w:cs="Times New Roman"/>
        </w:rPr>
      </w:pPr>
    </w:p>
    <w:p w14:paraId="436D43BB" w14:textId="2B012160" w:rsidR="00EE11C4" w:rsidRDefault="00EE11C4" w:rsidP="00E971AA">
      <w:pPr>
        <w:rPr>
          <w:rFonts w:ascii="Times New Roman" w:eastAsia="Times New Roman" w:hAnsi="Times New Roman" w:cs="Times New Roman"/>
        </w:rPr>
      </w:pPr>
      <w:r>
        <w:rPr>
          <w:rFonts w:ascii="Times New Roman" w:eastAsia="Times New Roman" w:hAnsi="Times New Roman" w:cs="Times New Roman"/>
        </w:rPr>
        <w:t xml:space="preserve">Il faut maintenant rajouter une carte réseau à notre nouvelle VM, pour cela il faut se rendre </w:t>
      </w:r>
      <w:r w:rsidR="002732F7">
        <w:rPr>
          <w:rFonts w:ascii="Times New Roman" w:eastAsia="Times New Roman" w:hAnsi="Times New Roman" w:cs="Times New Roman"/>
        </w:rPr>
        <w:t>sur notre VM, dans « Hardware » et cliquer sur « </w:t>
      </w:r>
      <w:proofErr w:type="spellStart"/>
      <w:r w:rsidR="002732F7">
        <w:rPr>
          <w:rFonts w:ascii="Times New Roman" w:eastAsia="Times New Roman" w:hAnsi="Times New Roman" w:cs="Times New Roman"/>
        </w:rPr>
        <w:t>Add</w:t>
      </w:r>
      <w:proofErr w:type="spellEnd"/>
      <w:r w:rsidR="002732F7">
        <w:rPr>
          <w:rFonts w:ascii="Times New Roman" w:eastAsia="Times New Roman" w:hAnsi="Times New Roman" w:cs="Times New Roman"/>
        </w:rPr>
        <w:t xml:space="preserve"> » puis « network </w:t>
      </w:r>
      <w:proofErr w:type="spellStart"/>
      <w:r w:rsidR="002732F7">
        <w:rPr>
          <w:rFonts w:ascii="Times New Roman" w:eastAsia="Times New Roman" w:hAnsi="Times New Roman" w:cs="Times New Roman"/>
        </w:rPr>
        <w:t>device</w:t>
      </w:r>
      <w:proofErr w:type="spellEnd"/>
      <w:r w:rsidR="002732F7">
        <w:rPr>
          <w:rFonts w:ascii="Times New Roman" w:eastAsia="Times New Roman" w:hAnsi="Times New Roman" w:cs="Times New Roman"/>
        </w:rPr>
        <w:t> » :</w:t>
      </w:r>
    </w:p>
    <w:p w14:paraId="326289E1" w14:textId="205BA6B3" w:rsidR="002732F7" w:rsidRDefault="001C4A30" w:rsidP="00E971AA">
      <w:pPr>
        <w:rPr>
          <w:rFonts w:ascii="Times New Roman" w:eastAsia="Times New Roman" w:hAnsi="Times New Roman" w:cs="Times New Roman"/>
        </w:rPr>
      </w:pPr>
      <w:r>
        <w:rPr>
          <w:noProof/>
        </w:rPr>
        <mc:AlternateContent>
          <mc:Choice Requires="wps">
            <w:drawing>
              <wp:anchor distT="0" distB="0" distL="114300" distR="114300" simplePos="0" relativeHeight="251665408" behindDoc="0" locked="0" layoutInCell="1" hidden="0" allowOverlap="1" wp14:anchorId="0610466D" wp14:editId="32103920">
                <wp:simplePos x="0" y="0"/>
                <wp:positionH relativeFrom="column">
                  <wp:posOffset>1930880</wp:posOffset>
                </wp:positionH>
                <wp:positionV relativeFrom="paragraph">
                  <wp:posOffset>173990</wp:posOffset>
                </wp:positionV>
                <wp:extent cx="464030" cy="231116"/>
                <wp:effectExtent l="19050" t="19050" r="12700" b="17145"/>
                <wp:wrapNone/>
                <wp:docPr id="8" name="Rectangle 8"/>
                <wp:cNvGraphicFramePr/>
                <a:graphic xmlns:a="http://schemas.openxmlformats.org/drawingml/2006/main">
                  <a:graphicData uri="http://schemas.microsoft.com/office/word/2010/wordprocessingShape">
                    <wps:wsp>
                      <wps:cNvSpPr/>
                      <wps:spPr>
                        <a:xfrm>
                          <a:off x="0" y="0"/>
                          <a:ext cx="464030" cy="231116"/>
                        </a:xfrm>
                        <a:prstGeom prst="rect">
                          <a:avLst/>
                        </a:prstGeom>
                        <a:noFill/>
                        <a:ln w="28575" cap="flat" cmpd="sng">
                          <a:solidFill>
                            <a:srgbClr val="FF4B4B"/>
                          </a:solidFill>
                          <a:prstDash val="solid"/>
                          <a:round/>
                          <a:headEnd type="none" w="sm" len="sm"/>
                          <a:tailEnd type="none" w="sm" len="sm"/>
                        </a:ln>
                      </wps:spPr>
                      <wps:txbx>
                        <w:txbxContent>
                          <w:p w14:paraId="7E8E0563" w14:textId="77777777" w:rsidR="001C4A30" w:rsidRDefault="001C4A30" w:rsidP="001C4A3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610466D" id="Rectangle 8" o:spid="_x0000_s1041" style="position:absolute;margin-left:152.05pt;margin-top:13.7pt;width:36.55pt;height:1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" filled="f" strokecolor="#ff4b4b" strokeweight="2.25pt">
                <v:stroke startarrowwidth="narrow" startarrowlength="short" endarrowwidth="narrow" endarrowlength="short" joinstyle="round"/>
                <v:textbox inset="2.53958mm,2.53958mm,2.53958mm,2.53958mm">
                  <w:txbxContent>
                    <w:p w14:paraId="7E8E0563" w14:textId="77777777" w:rsidR="001C4A30" w:rsidRDefault="001C4A30" w:rsidP="001C4A30">
                      <w:pPr>
                        <w:textDirection w:val="btLr"/>
                      </w:pPr>
                    </w:p>
                  </w:txbxContent>
                </v:textbox>
              </v:rect>
            </w:pict>
          </mc:Fallback>
        </mc:AlternateContent>
      </w:r>
    </w:p>
    <w:p w14:paraId="3ADD0ECE" w14:textId="6FBEE855" w:rsidR="00C860CC" w:rsidRDefault="00C860CC" w:rsidP="001C4A30">
      <w:pPr>
        <w:jc w:val="center"/>
        <w:rPr>
          <w:rFonts w:ascii="Times New Roman" w:eastAsia="Times New Roman" w:hAnsi="Times New Roman" w:cs="Times New Roman"/>
        </w:rPr>
      </w:pPr>
      <w:r w:rsidRPr="00C860CC">
        <w:rPr>
          <w:rFonts w:ascii="Times New Roman" w:eastAsia="Times New Roman" w:hAnsi="Times New Roman" w:cs="Times New Roman"/>
          <w:noProof/>
        </w:rPr>
        <w:drawing>
          <wp:inline distT="0" distB="0" distL="0" distR="0" wp14:anchorId="3F524943" wp14:editId="52D17312">
            <wp:extent cx="5181866" cy="25972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1866" cy="2597283"/>
                    </a:xfrm>
                    <a:prstGeom prst="rect">
                      <a:avLst/>
                    </a:prstGeom>
                  </pic:spPr>
                </pic:pic>
              </a:graphicData>
            </a:graphic>
          </wp:inline>
        </w:drawing>
      </w:r>
    </w:p>
    <w:p w14:paraId="159F804D" w14:textId="2309C53E" w:rsidR="00631D93" w:rsidRDefault="00631D93" w:rsidP="00E971AA">
      <w:pPr>
        <w:rPr>
          <w:rFonts w:ascii="Times New Roman" w:eastAsia="Times New Roman" w:hAnsi="Times New Roman" w:cs="Times New Roman"/>
        </w:rPr>
      </w:pPr>
    </w:p>
    <w:p w14:paraId="02295BF0" w14:textId="07B8BCF7" w:rsidR="00631D93" w:rsidRDefault="00631D93" w:rsidP="00E971AA">
      <w:pPr>
        <w:rPr>
          <w:rFonts w:ascii="Times New Roman" w:eastAsia="Times New Roman" w:hAnsi="Times New Roman" w:cs="Times New Roman"/>
        </w:rPr>
      </w:pPr>
    </w:p>
    <w:p w14:paraId="5535FABE" w14:textId="77777777" w:rsidR="00631D93" w:rsidRDefault="00631D93" w:rsidP="00E971AA">
      <w:pPr>
        <w:rPr>
          <w:rFonts w:ascii="Times New Roman" w:eastAsia="Times New Roman" w:hAnsi="Times New Roman" w:cs="Times New Roman"/>
        </w:rPr>
      </w:pPr>
    </w:p>
    <w:p w14:paraId="4DDE3D73"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Pour terminer une fenêtre vous résume toutes vos options, vous pouvez cliquer directement sur Finish.</w:t>
      </w:r>
    </w:p>
    <w:p w14:paraId="561ED7B2"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Maintenant on peut voir que notre VM s’est rajouté dans le menu sur la droite de l’écran :</w:t>
      </w:r>
    </w:p>
    <w:p w14:paraId="7845A266" w14:textId="6115BAF4" w:rsidR="00E971AA" w:rsidRDefault="00E971AA" w:rsidP="00E971AA">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74B4C1" wp14:editId="5A4717E5">
            <wp:extent cx="2914650" cy="1840767"/>
            <wp:effectExtent l="0" t="0" r="0" b="0"/>
            <wp:docPr id="37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46"/>
                    <a:srcRect/>
                    <a:stretch>
                      <a:fillRect/>
                    </a:stretch>
                  </pic:blipFill>
                  <pic:spPr>
                    <a:xfrm>
                      <a:off x="0" y="0"/>
                      <a:ext cx="2914650" cy="1840767"/>
                    </a:xfrm>
                    <a:prstGeom prst="rect">
                      <a:avLst/>
                    </a:prstGeom>
                    <a:ln/>
                  </pic:spPr>
                </pic:pic>
              </a:graphicData>
            </a:graphic>
          </wp:inline>
        </w:drawing>
      </w:r>
    </w:p>
    <w:p w14:paraId="227421FC"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 xml:space="preserve">Pour démarrer la machine il faut faire un clic droit sur le nom de celle-ci et ensuite cliquer sur </w:t>
      </w:r>
      <w:r>
        <w:rPr>
          <w:rFonts w:ascii="Times New Roman" w:eastAsia="Times New Roman" w:hAnsi="Times New Roman" w:cs="Times New Roman"/>
          <w:i/>
        </w:rPr>
        <w:t xml:space="preserve">Start </w:t>
      </w:r>
    </w:p>
    <w:p w14:paraId="5C488EFF" w14:textId="2E7B5D11" w:rsidR="00E971AA" w:rsidRDefault="00E971AA" w:rsidP="00E971AA">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B9C2C80" wp14:editId="5163FAF9">
            <wp:extent cx="3552825" cy="2267267"/>
            <wp:effectExtent l="0" t="0" r="0" b="0"/>
            <wp:docPr id="378"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47"/>
                    <a:srcRect/>
                    <a:stretch>
                      <a:fillRect/>
                    </a:stretch>
                  </pic:blipFill>
                  <pic:spPr>
                    <a:xfrm>
                      <a:off x="0" y="0"/>
                      <a:ext cx="3552825" cy="2267267"/>
                    </a:xfrm>
                    <a:prstGeom prst="rect">
                      <a:avLst/>
                    </a:prstGeom>
                    <a:ln/>
                  </pic:spPr>
                </pic:pic>
              </a:graphicData>
            </a:graphic>
          </wp:inline>
        </w:drawing>
      </w:r>
    </w:p>
    <w:p w14:paraId="66A2AD4B" w14:textId="77777777" w:rsidR="00E971AA" w:rsidRDefault="00E971AA" w:rsidP="00E971AA">
      <w:pPr>
        <w:rPr>
          <w:rFonts w:ascii="Times New Roman" w:eastAsia="Times New Roman" w:hAnsi="Times New Roman" w:cs="Times New Roman"/>
        </w:rPr>
      </w:pPr>
    </w:p>
    <w:p w14:paraId="09DEFC3A" w14:textId="77777777" w:rsidR="00E971AA" w:rsidRDefault="00E971AA" w:rsidP="00E971AA">
      <w:pPr>
        <w:rPr>
          <w:rFonts w:ascii="Times New Roman" w:eastAsia="Times New Roman" w:hAnsi="Times New Roman" w:cs="Times New Roman"/>
        </w:rPr>
      </w:pPr>
      <w:r>
        <w:rPr>
          <w:rFonts w:ascii="Times New Roman" w:eastAsia="Times New Roman" w:hAnsi="Times New Roman" w:cs="Times New Roman"/>
        </w:rPr>
        <w:t>Pour se connecter à une VM il suffit de double cliquer ou cliquer sur start sur le nom de celle-ci dans la liste, et une fenêtre va s’ouvrir avec la VM.</w:t>
      </w:r>
    </w:p>
    <w:p w14:paraId="42525023" w14:textId="72CE4173" w:rsidR="00F86289" w:rsidRDefault="00F86289" w:rsidP="000A3538"/>
    <w:p w14:paraId="6DB1CD37" w14:textId="591A9B4F" w:rsidR="009452A9" w:rsidRDefault="009452A9" w:rsidP="000A3538"/>
    <w:p w14:paraId="6CC507EE" w14:textId="5DCE1452" w:rsidR="009452A9" w:rsidRDefault="009452A9" w:rsidP="000A3538"/>
    <w:p w14:paraId="45EE6621" w14:textId="7507C5E7" w:rsidR="009452A9" w:rsidRDefault="009452A9" w:rsidP="000A3538"/>
    <w:p w14:paraId="46402621" w14:textId="26039988" w:rsidR="003D78A1" w:rsidRDefault="003D78A1" w:rsidP="000A3538"/>
    <w:p w14:paraId="7325AC34" w14:textId="074C30C5" w:rsidR="003D78A1" w:rsidRDefault="003D78A1" w:rsidP="000A3538"/>
    <w:p w14:paraId="10F79C02" w14:textId="0628B32D" w:rsidR="003D78A1" w:rsidRDefault="003D78A1" w:rsidP="000A3538"/>
    <w:p w14:paraId="626E6C89" w14:textId="41469D89" w:rsidR="003D78A1" w:rsidRDefault="003D78A1" w:rsidP="000A3538"/>
    <w:p w14:paraId="4D165B79" w14:textId="6DC00E77" w:rsidR="003D78A1" w:rsidRDefault="003D78A1" w:rsidP="000A3538"/>
    <w:p w14:paraId="7BF7DF71" w14:textId="6F43E7C3" w:rsidR="003D78A1" w:rsidRDefault="003D78A1" w:rsidP="000A3538"/>
    <w:p w14:paraId="1B1F0B78" w14:textId="1107B62A" w:rsidR="003D78A1" w:rsidRDefault="003D78A1" w:rsidP="000A3538"/>
    <w:p w14:paraId="6FE42C3E" w14:textId="1F822F33" w:rsidR="003D78A1" w:rsidRDefault="003D78A1" w:rsidP="000A3538"/>
    <w:p w14:paraId="605987EC" w14:textId="65C0651D" w:rsidR="003D78A1" w:rsidRDefault="003D78A1" w:rsidP="000A3538"/>
    <w:p w14:paraId="20F3F775" w14:textId="4A6908E3" w:rsidR="003D78A1" w:rsidRDefault="003D78A1" w:rsidP="000A3538"/>
    <w:p w14:paraId="3A86CDF2" w14:textId="6097A2D1" w:rsidR="003D78A1" w:rsidRDefault="003D78A1" w:rsidP="000A3538"/>
    <w:p w14:paraId="344E06F7" w14:textId="306DFFCF" w:rsidR="003D78A1" w:rsidRDefault="003D78A1" w:rsidP="000A3538"/>
    <w:p w14:paraId="06FB6605" w14:textId="75857BAB" w:rsidR="003D78A1" w:rsidRDefault="003D78A1" w:rsidP="000A3538"/>
    <w:p w14:paraId="1CE6559F" w14:textId="4B6F6A09" w:rsidR="003D78A1" w:rsidRDefault="003D78A1" w:rsidP="000A3538"/>
    <w:p w14:paraId="0C43BABB" w14:textId="1D5F5B26" w:rsidR="003D78A1" w:rsidRDefault="003D78A1" w:rsidP="000A3538"/>
    <w:p w14:paraId="6E3871A8" w14:textId="77777777" w:rsidR="003D78A1" w:rsidRDefault="003D78A1" w:rsidP="000A3538"/>
    <w:p w14:paraId="19248179" w14:textId="2887C5B1" w:rsidR="009452A9" w:rsidRDefault="009452A9" w:rsidP="000A3538"/>
    <w:p w14:paraId="7BB7DCC2" w14:textId="36123F00" w:rsidR="009452A9" w:rsidRPr="003D78A1" w:rsidRDefault="003D78A1" w:rsidP="00060BF1">
      <w:pPr>
        <w:pStyle w:val="Titre1"/>
        <w:rPr>
          <w:b/>
          <w:bCs/>
          <w:i/>
          <w:iCs/>
          <w:sz w:val="52"/>
          <w:szCs w:val="52"/>
          <w:u w:val="single"/>
        </w:rPr>
      </w:pPr>
      <w:bookmarkStart w:id="20" w:name="_Toc101972006"/>
      <w:proofErr w:type="gramStart"/>
      <w:r>
        <w:rPr>
          <w:b/>
          <w:bCs/>
          <w:i/>
          <w:iCs/>
          <w:sz w:val="52"/>
          <w:szCs w:val="52"/>
          <w:u w:val="single"/>
        </w:rPr>
        <w:lastRenderedPageBreak/>
        <w:t>IV</w:t>
      </w:r>
      <w:r w:rsidR="00060BF1" w:rsidRPr="003D78A1">
        <w:rPr>
          <w:b/>
          <w:bCs/>
          <w:i/>
          <w:iCs/>
          <w:sz w:val="52"/>
          <w:szCs w:val="52"/>
          <w:u w:val="single"/>
        </w:rPr>
        <w:t xml:space="preserve"> )</w:t>
      </w:r>
      <w:proofErr w:type="gramEnd"/>
      <w:r w:rsidR="00060BF1" w:rsidRPr="003D78A1">
        <w:rPr>
          <w:b/>
          <w:bCs/>
          <w:i/>
          <w:iCs/>
          <w:sz w:val="52"/>
          <w:szCs w:val="52"/>
          <w:u w:val="single"/>
        </w:rPr>
        <w:t xml:space="preserve"> Configuration </w:t>
      </w:r>
      <w:proofErr w:type="spellStart"/>
      <w:r w:rsidR="00060BF1" w:rsidRPr="003D78A1">
        <w:rPr>
          <w:b/>
          <w:bCs/>
          <w:i/>
          <w:iCs/>
          <w:sz w:val="52"/>
          <w:szCs w:val="52"/>
          <w:u w:val="single"/>
        </w:rPr>
        <w:t>pfsense</w:t>
      </w:r>
      <w:proofErr w:type="spellEnd"/>
      <w:r w:rsidR="00060BF1" w:rsidRPr="003D78A1">
        <w:rPr>
          <w:b/>
          <w:bCs/>
          <w:i/>
          <w:iCs/>
          <w:sz w:val="52"/>
          <w:szCs w:val="52"/>
          <w:u w:val="single"/>
        </w:rPr>
        <w:t> :</w:t>
      </w:r>
      <w:bookmarkEnd w:id="20"/>
    </w:p>
    <w:p w14:paraId="180B15C3" w14:textId="0125BCE5" w:rsidR="00060BF1" w:rsidRDefault="00060BF1" w:rsidP="00060BF1"/>
    <w:p w14:paraId="1FCC42BC" w14:textId="283CCFC5" w:rsidR="00060BF1" w:rsidRDefault="00060BF1" w:rsidP="00060BF1">
      <w:r>
        <w:t>Une fois la machine démarré cet écran apparait :</w:t>
      </w:r>
    </w:p>
    <w:p w14:paraId="1C0937F2" w14:textId="77777777" w:rsidR="00060BF1" w:rsidRDefault="00060BF1" w:rsidP="00060BF1"/>
    <w:p w14:paraId="1168B163" w14:textId="46F0B980" w:rsidR="00060BF1" w:rsidRPr="00060BF1" w:rsidRDefault="00060BF1" w:rsidP="00DB2936">
      <w:pPr>
        <w:jc w:val="center"/>
      </w:pPr>
      <w:r w:rsidRPr="00060BF1">
        <w:rPr>
          <w:noProof/>
        </w:rPr>
        <w:drawing>
          <wp:inline distT="0" distB="0" distL="0" distR="0" wp14:anchorId="6C535472" wp14:editId="2CC2C448">
            <wp:extent cx="4591050" cy="259679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2244"/>
                    <a:stretch/>
                  </pic:blipFill>
                  <pic:spPr bwMode="auto">
                    <a:xfrm>
                      <a:off x="0" y="0"/>
                      <a:ext cx="4591286" cy="2596924"/>
                    </a:xfrm>
                    <a:prstGeom prst="rect">
                      <a:avLst/>
                    </a:prstGeom>
                    <a:ln>
                      <a:noFill/>
                    </a:ln>
                    <a:extLst>
                      <a:ext uri="{53640926-AAD7-44D8-BBD7-CCE9431645EC}">
                        <a14:shadowObscured xmlns:a14="http://schemas.microsoft.com/office/drawing/2010/main"/>
                      </a:ext>
                    </a:extLst>
                  </pic:spPr>
                </pic:pic>
              </a:graphicData>
            </a:graphic>
          </wp:inline>
        </w:drawing>
      </w:r>
    </w:p>
    <w:p w14:paraId="589688C5" w14:textId="174C4DB3" w:rsidR="00F86289" w:rsidRDefault="00F86289" w:rsidP="000A3538"/>
    <w:p w14:paraId="0695FE11" w14:textId="29D1FE1A" w:rsidR="002F29ED" w:rsidRDefault="00551BE7" w:rsidP="002F29ED">
      <w:r>
        <w:t xml:space="preserve">On </w:t>
      </w:r>
      <w:r w:rsidR="00BF2F9E">
        <w:t>choisit</w:t>
      </w:r>
      <w:r>
        <w:t xml:space="preserve"> l’option 1 « boot multi User » et on </w:t>
      </w:r>
      <w:r w:rsidR="00DD7965">
        <w:t xml:space="preserve">fait la configuration </w:t>
      </w:r>
      <w:r w:rsidR="00017713">
        <w:t xml:space="preserve">de base </w:t>
      </w:r>
    </w:p>
    <w:p w14:paraId="780DF279" w14:textId="203E4BA3" w:rsidR="00BA6998" w:rsidRDefault="00BA6998" w:rsidP="002F29ED">
      <w:r>
        <w:t xml:space="preserve">Une fois </w:t>
      </w:r>
      <w:r w:rsidR="00AC4D84">
        <w:t>l’installation terminée, on peu</w:t>
      </w:r>
      <w:r w:rsidR="00932FE4">
        <w:t>t</w:t>
      </w:r>
      <w:r w:rsidR="00AC4D84">
        <w:t xml:space="preserve"> redémarrer la machine. On sél</w:t>
      </w:r>
      <w:r w:rsidR="00932FE4">
        <w:t>ectionne l’option 2 :</w:t>
      </w:r>
    </w:p>
    <w:p w14:paraId="5A9E2165" w14:textId="77777777" w:rsidR="002A56F9" w:rsidRDefault="002A56F9" w:rsidP="00932FE4">
      <w:pPr>
        <w:jc w:val="center"/>
      </w:pPr>
    </w:p>
    <w:p w14:paraId="5BE17F92" w14:textId="188A8ADC" w:rsidR="00932FE4" w:rsidRDefault="00932FE4" w:rsidP="00932FE4">
      <w:pPr>
        <w:jc w:val="center"/>
      </w:pPr>
      <w:r w:rsidRPr="00932FE4">
        <w:rPr>
          <w:noProof/>
        </w:rPr>
        <w:drawing>
          <wp:inline distT="0" distB="0" distL="0" distR="0" wp14:anchorId="19DB0D39" wp14:editId="0396F5EA">
            <wp:extent cx="4559534" cy="257188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9534" cy="2571882"/>
                    </a:xfrm>
                    <a:prstGeom prst="rect">
                      <a:avLst/>
                    </a:prstGeom>
                  </pic:spPr>
                </pic:pic>
              </a:graphicData>
            </a:graphic>
          </wp:inline>
        </w:drawing>
      </w:r>
    </w:p>
    <w:p w14:paraId="15FDDDF6" w14:textId="77777777" w:rsidR="002A56F9" w:rsidRDefault="002A56F9" w:rsidP="00932FE4">
      <w:pPr>
        <w:jc w:val="center"/>
      </w:pPr>
    </w:p>
    <w:p w14:paraId="18AF5C13" w14:textId="22032020" w:rsidR="002A56F9" w:rsidRDefault="002A56F9" w:rsidP="002A56F9">
      <w:r>
        <w:t>Voici la configuration de</w:t>
      </w:r>
      <w:r w:rsidR="00BD7956">
        <w:t>s cartes réseaux :</w:t>
      </w:r>
    </w:p>
    <w:p w14:paraId="6CF43FD8" w14:textId="066D245C" w:rsidR="00BD7956" w:rsidRDefault="00BD7956" w:rsidP="00BD7956">
      <w:pPr>
        <w:jc w:val="center"/>
      </w:pPr>
      <w:r w:rsidRPr="00BD7956">
        <w:rPr>
          <w:noProof/>
        </w:rPr>
        <w:drawing>
          <wp:inline distT="0" distB="0" distL="0" distR="0" wp14:anchorId="470BBD68" wp14:editId="66558382">
            <wp:extent cx="4881637" cy="36230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8645" cy="365056"/>
                    </a:xfrm>
                    <a:prstGeom prst="rect">
                      <a:avLst/>
                    </a:prstGeom>
                  </pic:spPr>
                </pic:pic>
              </a:graphicData>
            </a:graphic>
          </wp:inline>
        </w:drawing>
      </w:r>
    </w:p>
    <w:p w14:paraId="467D2D74" w14:textId="01B58DEA" w:rsidR="003D78A1" w:rsidRDefault="003D78A1" w:rsidP="003D78A1"/>
    <w:p w14:paraId="2D11FAF0" w14:textId="1B12A24E" w:rsidR="003D78A1" w:rsidRDefault="0084203D" w:rsidP="003D78A1">
      <w:r>
        <w:t xml:space="preserve">On peut maintenant à l’interface web de notre </w:t>
      </w:r>
      <w:proofErr w:type="spellStart"/>
      <w:r>
        <w:t>pfSense</w:t>
      </w:r>
      <w:proofErr w:type="spellEnd"/>
      <w:r>
        <w:t xml:space="preserve"> à l’adresse 192.168.1.253</w:t>
      </w:r>
      <w:r w:rsidR="001127F9">
        <w:t> :</w:t>
      </w:r>
    </w:p>
    <w:p w14:paraId="34E941B5" w14:textId="68BCA1C3" w:rsidR="001127F9" w:rsidRDefault="001127F9" w:rsidP="003D78A1"/>
    <w:p w14:paraId="2796B54B" w14:textId="10D86F99" w:rsidR="008478F5" w:rsidRDefault="008478F5" w:rsidP="008478F5">
      <w:pPr>
        <w:pStyle w:val="Paragraphedeliste"/>
        <w:numPr>
          <w:ilvl w:val="0"/>
          <w:numId w:val="3"/>
        </w:numPr>
      </w:pPr>
      <w:r>
        <w:t>Identifiant : admin</w:t>
      </w:r>
    </w:p>
    <w:p w14:paraId="5A3DEC1D" w14:textId="68899C4E" w:rsidR="008478F5" w:rsidRDefault="008478F5" w:rsidP="008478F5">
      <w:pPr>
        <w:pStyle w:val="Paragraphedeliste"/>
        <w:numPr>
          <w:ilvl w:val="0"/>
          <w:numId w:val="3"/>
        </w:numPr>
      </w:pPr>
      <w:r>
        <w:t xml:space="preserve">Mot de passe : </w:t>
      </w:r>
      <w:proofErr w:type="spellStart"/>
      <w:r>
        <w:t>pfsense</w:t>
      </w:r>
      <w:proofErr w:type="spellEnd"/>
    </w:p>
    <w:p w14:paraId="023E598C" w14:textId="30917414" w:rsidR="008478F5" w:rsidRDefault="008478F5" w:rsidP="008478F5"/>
    <w:p w14:paraId="571EE3DA" w14:textId="57181210" w:rsidR="008478F5" w:rsidRDefault="008478F5" w:rsidP="008478F5"/>
    <w:p w14:paraId="5179D0EB" w14:textId="4950B0CC" w:rsidR="008478F5" w:rsidRDefault="008478F5" w:rsidP="008478F5"/>
    <w:p w14:paraId="379B4B64" w14:textId="5BA80787" w:rsidR="008478F5" w:rsidRDefault="008478F5" w:rsidP="008478F5"/>
    <w:p w14:paraId="5835BBD4" w14:textId="2073A289" w:rsidR="008478F5" w:rsidRDefault="008478F5" w:rsidP="008478F5"/>
    <w:p w14:paraId="0F2F388A" w14:textId="2198C6A6" w:rsidR="008478F5" w:rsidRDefault="008478F5" w:rsidP="008478F5"/>
    <w:p w14:paraId="7D0990D6" w14:textId="73066D55" w:rsidR="008478F5" w:rsidRDefault="008478F5" w:rsidP="008478F5"/>
    <w:p w14:paraId="589D3F01" w14:textId="279846F5" w:rsidR="008478F5" w:rsidRDefault="008478F5" w:rsidP="008478F5">
      <w:pPr>
        <w:jc w:val="center"/>
      </w:pPr>
      <w:r w:rsidRPr="008478F5">
        <w:rPr>
          <w:noProof/>
        </w:rPr>
        <w:lastRenderedPageBreak/>
        <w:drawing>
          <wp:inline distT="0" distB="0" distL="0" distR="0" wp14:anchorId="419FB84D" wp14:editId="6966CB75">
            <wp:extent cx="5539428" cy="2455291"/>
            <wp:effectExtent l="0" t="0" r="4445"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60" cy="2457122"/>
                    </a:xfrm>
                    <a:prstGeom prst="rect">
                      <a:avLst/>
                    </a:prstGeom>
                  </pic:spPr>
                </pic:pic>
              </a:graphicData>
            </a:graphic>
          </wp:inline>
        </w:drawing>
      </w:r>
    </w:p>
    <w:p w14:paraId="17E6FDB9" w14:textId="42426AE3" w:rsidR="008478F5" w:rsidRDefault="008478F5" w:rsidP="009E3490"/>
    <w:p w14:paraId="090B718B" w14:textId="58BDA0CA" w:rsidR="009E3490" w:rsidRDefault="009E3490" w:rsidP="009E3490">
      <w:r>
        <w:t xml:space="preserve">Pour commencer </w:t>
      </w:r>
      <w:r w:rsidR="00A277DF">
        <w:t>ont</w:t>
      </w:r>
      <w:r>
        <w:t xml:space="preserve"> </w:t>
      </w:r>
      <w:r w:rsidR="005F6374">
        <w:t>défini le domaine ainsi que le DNS pour le serveur :</w:t>
      </w:r>
    </w:p>
    <w:p w14:paraId="2AA030F4" w14:textId="19FEF2EE" w:rsidR="005F6374" w:rsidRDefault="00D556C7" w:rsidP="008C306A">
      <w:pPr>
        <w:jc w:val="center"/>
      </w:pPr>
      <w:r w:rsidRPr="00D556C7">
        <w:rPr>
          <w:noProof/>
        </w:rPr>
        <w:drawing>
          <wp:inline distT="0" distB="0" distL="0" distR="0" wp14:anchorId="64BA5DBD" wp14:editId="26CBFC4C">
            <wp:extent cx="4649638" cy="231869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7321" cy="2322527"/>
                    </a:xfrm>
                    <a:prstGeom prst="rect">
                      <a:avLst/>
                    </a:prstGeom>
                  </pic:spPr>
                </pic:pic>
              </a:graphicData>
            </a:graphic>
          </wp:inline>
        </w:drawing>
      </w:r>
    </w:p>
    <w:p w14:paraId="5C57FA1D" w14:textId="294D967F" w:rsidR="005F6374" w:rsidRDefault="005F6374" w:rsidP="009E3490"/>
    <w:p w14:paraId="20934E4B" w14:textId="395CE808" w:rsidR="00D556C7" w:rsidRDefault="00D556C7" w:rsidP="009E3490">
      <w:r>
        <w:t xml:space="preserve">L’adresse 192.168.1.250 étant </w:t>
      </w:r>
      <w:r w:rsidR="0035327C">
        <w:t>le serveur DNS déjà présent sur place.</w:t>
      </w:r>
    </w:p>
    <w:p w14:paraId="3C3E3DE5" w14:textId="3AD93C81" w:rsidR="00360ED2" w:rsidRDefault="00360ED2" w:rsidP="009E3490"/>
    <w:p w14:paraId="4DEEE246" w14:textId="3735BCF8" w:rsidR="00360ED2" w:rsidRDefault="00360ED2" w:rsidP="009E3490">
      <w:r>
        <w:t xml:space="preserve">Pour que le </w:t>
      </w:r>
      <w:proofErr w:type="spellStart"/>
      <w:r>
        <w:t>pfSense</w:t>
      </w:r>
      <w:proofErr w:type="spellEnd"/>
      <w:r>
        <w:t xml:space="preserve"> </w:t>
      </w:r>
      <w:r w:rsidR="00701180">
        <w:t xml:space="preserve">puisse distribuer le réseau internet dans le LAN, il faut au préalable qu’il puisse lui-même accéder </w:t>
      </w:r>
      <w:r w:rsidR="00D63D88">
        <w:t xml:space="preserve">à l’internet. Pour cela, il faut rentrer </w:t>
      </w:r>
      <w:r w:rsidR="00526BE8">
        <w:t>no</w:t>
      </w:r>
      <w:r w:rsidR="00D63D88">
        <w:t>s routes :</w:t>
      </w:r>
    </w:p>
    <w:p w14:paraId="239F5661" w14:textId="3D6A4CAC" w:rsidR="006D5B27" w:rsidRDefault="006D5B27" w:rsidP="009E3490">
      <w:r w:rsidRPr="006D5B27">
        <w:rPr>
          <w:noProof/>
        </w:rPr>
        <w:drawing>
          <wp:inline distT="0" distB="0" distL="0" distR="0" wp14:anchorId="2AF9E47F" wp14:editId="69109D2A">
            <wp:extent cx="7356185" cy="4658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460999" cy="472464"/>
                    </a:xfrm>
                    <a:prstGeom prst="rect">
                      <a:avLst/>
                    </a:prstGeom>
                  </pic:spPr>
                </pic:pic>
              </a:graphicData>
            </a:graphic>
          </wp:inline>
        </w:drawing>
      </w:r>
    </w:p>
    <w:p w14:paraId="4B5753FB" w14:textId="32DE24EF" w:rsidR="006D5B27" w:rsidRDefault="006D5B27" w:rsidP="009E3490"/>
    <w:p w14:paraId="0F3BBE4B" w14:textId="261F9014" w:rsidR="006D5B27" w:rsidRDefault="006D5B27" w:rsidP="009E3490">
      <w:r>
        <w:t xml:space="preserve">Pour vérifier que nos routes sont bonnes </w:t>
      </w:r>
      <w:r w:rsidR="004566D2">
        <w:t>et qu’on a un accès à internet on peut faire un ping (</w:t>
      </w:r>
      <w:r w:rsidR="008A616B">
        <w:t>google.fr) :</w:t>
      </w:r>
    </w:p>
    <w:p w14:paraId="23E7055E" w14:textId="26E88ACD" w:rsidR="008A616B" w:rsidRDefault="008C306A" w:rsidP="008C306A">
      <w:pPr>
        <w:jc w:val="center"/>
      </w:pPr>
      <w:r w:rsidRPr="008C306A">
        <w:rPr>
          <w:noProof/>
        </w:rPr>
        <w:drawing>
          <wp:inline distT="0" distB="0" distL="0" distR="0" wp14:anchorId="58EC1117" wp14:editId="6CF24FB4">
            <wp:extent cx="4866211" cy="28639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1604" cy="2908342"/>
                    </a:xfrm>
                    <a:prstGeom prst="rect">
                      <a:avLst/>
                    </a:prstGeom>
                  </pic:spPr>
                </pic:pic>
              </a:graphicData>
            </a:graphic>
          </wp:inline>
        </w:drawing>
      </w:r>
    </w:p>
    <w:p w14:paraId="6B5A99D6" w14:textId="6AD5849D" w:rsidR="00F879E5" w:rsidRDefault="00F879E5" w:rsidP="00F879E5">
      <w:r>
        <w:lastRenderedPageBreak/>
        <w:t>Création des VLAN :</w:t>
      </w:r>
    </w:p>
    <w:p w14:paraId="1C4D5B9F" w14:textId="5EC09B7B" w:rsidR="00F879E5" w:rsidRDefault="00F879E5" w:rsidP="00F879E5"/>
    <w:p w14:paraId="66F2AEF1" w14:textId="0134A461" w:rsidR="006D0D8C" w:rsidRDefault="00F879E5" w:rsidP="00F879E5">
      <w:r>
        <w:t xml:space="preserve">On peut ensuite créer nos VLAN </w:t>
      </w:r>
      <w:r w:rsidR="00F55A47">
        <w:t xml:space="preserve">que l’on </w:t>
      </w:r>
      <w:r w:rsidR="006D0D8C">
        <w:t xml:space="preserve">souhaite </w:t>
      </w:r>
      <w:r w:rsidR="00F55A47">
        <w:t xml:space="preserve">administrer </w:t>
      </w:r>
      <w:r>
        <w:t xml:space="preserve">sur </w:t>
      </w:r>
      <w:proofErr w:type="spellStart"/>
      <w:r>
        <w:t>pfSense</w:t>
      </w:r>
      <w:proofErr w:type="spellEnd"/>
      <w:r>
        <w:t xml:space="preserve"> </w:t>
      </w:r>
      <w:r w:rsidR="006D0D8C">
        <w:t>grâce à notre routeur</w:t>
      </w:r>
      <w:r w:rsidR="00E853EE">
        <w:t> :</w:t>
      </w:r>
    </w:p>
    <w:p w14:paraId="71EBB3A3" w14:textId="4ADF0E16" w:rsidR="00E853EE" w:rsidRDefault="00E853EE" w:rsidP="00F879E5">
      <w:r>
        <w:t xml:space="preserve">Le VLAN </w:t>
      </w:r>
      <w:r w:rsidR="002825B9">
        <w:t>Salle-réunion</w:t>
      </w:r>
      <w:r>
        <w:t xml:space="preserve"> appartient à l’interface </w:t>
      </w:r>
      <w:r w:rsidR="00E107BB">
        <w:t xml:space="preserve">em0, quant au reste des VLAN </w:t>
      </w:r>
      <w:r w:rsidR="001E29F7">
        <w:t xml:space="preserve">ils seront connecté au lien </w:t>
      </w:r>
      <w:proofErr w:type="spellStart"/>
      <w:r w:rsidR="001E29F7">
        <w:t>trunk</w:t>
      </w:r>
      <w:proofErr w:type="spellEnd"/>
      <w:r w:rsidR="001E29F7">
        <w:t xml:space="preserve"> qui est présent sur l’interface em1 :</w:t>
      </w:r>
    </w:p>
    <w:p w14:paraId="36C55115" w14:textId="77777777" w:rsidR="001E29F7" w:rsidRDefault="001E29F7" w:rsidP="00F879E5"/>
    <w:p w14:paraId="569C32CE" w14:textId="3AC406F3" w:rsidR="00E107BB" w:rsidRDefault="00412896" w:rsidP="00F879E5">
      <w:r w:rsidRPr="00412896">
        <w:rPr>
          <w:noProof/>
        </w:rPr>
        <w:drawing>
          <wp:inline distT="0" distB="0" distL="0" distR="0" wp14:anchorId="67248EB0" wp14:editId="613EA16F">
            <wp:extent cx="7316470" cy="35636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3563620"/>
                    </a:xfrm>
                    <a:prstGeom prst="rect">
                      <a:avLst/>
                    </a:prstGeom>
                  </pic:spPr>
                </pic:pic>
              </a:graphicData>
            </a:graphic>
          </wp:inline>
        </w:drawing>
      </w:r>
    </w:p>
    <w:p w14:paraId="0D4B7A23" w14:textId="3AF0790A" w:rsidR="00412896" w:rsidRDefault="00412896" w:rsidP="00F879E5"/>
    <w:p w14:paraId="36604BA0" w14:textId="14E64B23" w:rsidR="00AC3ABA" w:rsidRDefault="00A06BFC" w:rsidP="00F879E5">
      <w:r>
        <w:t xml:space="preserve">Configuration </w:t>
      </w:r>
      <w:r w:rsidR="00781C09">
        <w:t>d’interface :</w:t>
      </w:r>
    </w:p>
    <w:p w14:paraId="61DD4C17" w14:textId="026D44F1" w:rsidR="0008007E" w:rsidRDefault="00A4190B" w:rsidP="00F879E5">
      <w:r>
        <w:t>On doit ensuite configurer les informations correspondant au</w:t>
      </w:r>
      <w:r w:rsidR="00A7473F">
        <w:t>x</w:t>
      </w:r>
      <w:r>
        <w:t xml:space="preserve"> interfaces :</w:t>
      </w:r>
    </w:p>
    <w:p w14:paraId="6B69B6CF" w14:textId="34FA8FE4" w:rsidR="00730E42" w:rsidRDefault="00730E42" w:rsidP="00730E42">
      <w:pPr>
        <w:jc w:val="center"/>
      </w:pPr>
      <w:r w:rsidRPr="00730E42">
        <w:rPr>
          <w:noProof/>
        </w:rPr>
        <w:drawing>
          <wp:inline distT="0" distB="0" distL="0" distR="0" wp14:anchorId="22792B8C" wp14:editId="7F335AA6">
            <wp:extent cx="3622876" cy="365984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5662" cy="3662658"/>
                    </a:xfrm>
                    <a:prstGeom prst="rect">
                      <a:avLst/>
                    </a:prstGeom>
                  </pic:spPr>
                </pic:pic>
              </a:graphicData>
            </a:graphic>
          </wp:inline>
        </w:drawing>
      </w:r>
    </w:p>
    <w:p w14:paraId="0B6EFC78" w14:textId="3BD83B85" w:rsidR="00A7473F" w:rsidRDefault="00A7473F" w:rsidP="00730E42">
      <w:pPr>
        <w:jc w:val="center"/>
      </w:pPr>
    </w:p>
    <w:p w14:paraId="7170326F" w14:textId="784BB359" w:rsidR="00A7473F" w:rsidRDefault="00A7473F" w:rsidP="00730E42">
      <w:pPr>
        <w:jc w:val="center"/>
      </w:pPr>
    </w:p>
    <w:p w14:paraId="0B2C543F" w14:textId="3EA8B28E" w:rsidR="00A7473F" w:rsidRDefault="00A7473F" w:rsidP="00730E42">
      <w:pPr>
        <w:jc w:val="center"/>
      </w:pPr>
    </w:p>
    <w:p w14:paraId="68D6B7DE" w14:textId="1058A807" w:rsidR="00A7473F" w:rsidRDefault="00A7473F" w:rsidP="00730E42">
      <w:pPr>
        <w:jc w:val="center"/>
      </w:pPr>
    </w:p>
    <w:p w14:paraId="3432C8FE" w14:textId="55ED6617" w:rsidR="00A7473F" w:rsidRDefault="00A7473F" w:rsidP="00730E42">
      <w:pPr>
        <w:jc w:val="center"/>
      </w:pPr>
    </w:p>
    <w:p w14:paraId="0F72764C" w14:textId="29CC0CEC" w:rsidR="007E1DCC" w:rsidRDefault="008B2DA9" w:rsidP="007E1DCC">
      <w:r>
        <w:lastRenderedPageBreak/>
        <w:t xml:space="preserve">Par défaut avec </w:t>
      </w:r>
      <w:proofErr w:type="spellStart"/>
      <w:r>
        <w:t>pfSense</w:t>
      </w:r>
      <w:proofErr w:type="spellEnd"/>
      <w:r>
        <w:t xml:space="preserve"> </w:t>
      </w:r>
      <w:r w:rsidR="001D1254">
        <w:t xml:space="preserve">le trafic est </w:t>
      </w:r>
      <w:r w:rsidR="00537F59">
        <w:t xml:space="preserve">totalement bloqué </w:t>
      </w:r>
      <w:r w:rsidR="00691FD4">
        <w:t>sur l’interface WAN</w:t>
      </w:r>
      <w:r w:rsidR="00C12339">
        <w:t xml:space="preserve"> et un trafic entièrement autorisé </w:t>
      </w:r>
      <w:r w:rsidR="00FF66A4">
        <w:t>sur le LAN</w:t>
      </w:r>
      <w:r w:rsidR="00203AF1">
        <w:t xml:space="preserve">. Il ne faut </w:t>
      </w:r>
      <w:r w:rsidR="00997089">
        <w:t xml:space="preserve">cependant pas toucher </w:t>
      </w:r>
      <w:proofErr w:type="gramStart"/>
      <w:r w:rsidR="00997089">
        <w:t>au règles</w:t>
      </w:r>
      <w:proofErr w:type="gramEnd"/>
      <w:r w:rsidR="00997089">
        <w:t xml:space="preserve"> sur l’interface WAN, du moins seulement pour autoriser un accès à un trafic entrant via VPN ou DMZ par exemple.</w:t>
      </w:r>
    </w:p>
    <w:p w14:paraId="0742576A" w14:textId="77777777" w:rsidR="00997089" w:rsidRPr="009045F4" w:rsidRDefault="00997089" w:rsidP="00997089">
      <w:r>
        <w:rPr>
          <w:noProof/>
        </w:rPr>
        <w:drawing>
          <wp:anchor distT="0" distB="0" distL="114300" distR="114300" simplePos="0" relativeHeight="251666432" behindDoc="0" locked="0" layoutInCell="1" allowOverlap="1" wp14:anchorId="17202140" wp14:editId="46A86061">
            <wp:simplePos x="0" y="0"/>
            <wp:positionH relativeFrom="column">
              <wp:posOffset>0</wp:posOffset>
            </wp:positionH>
            <wp:positionV relativeFrom="paragraph">
              <wp:posOffset>0</wp:posOffset>
            </wp:positionV>
            <wp:extent cx="7293610" cy="3076044"/>
            <wp:effectExtent l="0" t="0" r="0" b="0"/>
            <wp:wrapNone/>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noChangeArrowheads="1"/>
                    </pic:cNvPicPr>
                  </pic:nvPicPr>
                  <pic:blipFill rotWithShape="1">
                    <a:blip r:embed="rId57">
                      <a:extLst>
                        <a:ext uri="{28A0092B-C50C-407E-A947-70E740481C1C}">
                          <a14:useLocalDpi xmlns:a14="http://schemas.microsoft.com/office/drawing/2010/main" val="0"/>
                        </a:ext>
                      </a:extLst>
                    </a:blip>
                    <a:srcRect t="10143"/>
                    <a:stretch/>
                  </pic:blipFill>
                  <pic:spPr bwMode="auto">
                    <a:xfrm>
                      <a:off x="0" y="0"/>
                      <a:ext cx="7293610" cy="3076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03D58AE5" w14:textId="611AA98B" w:rsidR="007E1DCC" w:rsidRDefault="007E1DCC" w:rsidP="00730E42">
      <w:pPr>
        <w:jc w:val="center"/>
      </w:pPr>
    </w:p>
    <w:p w14:paraId="56E726D1" w14:textId="612F4113" w:rsidR="00997089" w:rsidRDefault="00997089" w:rsidP="00730E42">
      <w:pPr>
        <w:jc w:val="center"/>
      </w:pPr>
    </w:p>
    <w:p w14:paraId="6CE04DB7" w14:textId="7D6BA4C7" w:rsidR="00997089" w:rsidRDefault="00997089" w:rsidP="00730E42">
      <w:pPr>
        <w:jc w:val="center"/>
      </w:pPr>
    </w:p>
    <w:p w14:paraId="259D6D9E" w14:textId="238309E9" w:rsidR="00997089" w:rsidRDefault="00997089" w:rsidP="00730E42">
      <w:pPr>
        <w:jc w:val="center"/>
      </w:pPr>
    </w:p>
    <w:p w14:paraId="751FFC5E" w14:textId="6721A259" w:rsidR="00997089" w:rsidRDefault="00997089" w:rsidP="00730E42">
      <w:pPr>
        <w:jc w:val="center"/>
      </w:pPr>
    </w:p>
    <w:p w14:paraId="105E2872" w14:textId="448631B2" w:rsidR="00997089" w:rsidRDefault="00997089" w:rsidP="00730E42">
      <w:pPr>
        <w:jc w:val="center"/>
      </w:pPr>
    </w:p>
    <w:p w14:paraId="6B2D45F0" w14:textId="42E104F1" w:rsidR="00997089" w:rsidRDefault="00997089" w:rsidP="00730E42">
      <w:pPr>
        <w:jc w:val="center"/>
      </w:pPr>
    </w:p>
    <w:p w14:paraId="4D877C06" w14:textId="61ADD04A" w:rsidR="00997089" w:rsidRDefault="00997089" w:rsidP="00730E42">
      <w:pPr>
        <w:jc w:val="center"/>
      </w:pPr>
    </w:p>
    <w:p w14:paraId="641C861D" w14:textId="35520192" w:rsidR="00997089" w:rsidRDefault="00997089" w:rsidP="00730E42">
      <w:pPr>
        <w:jc w:val="center"/>
      </w:pPr>
    </w:p>
    <w:p w14:paraId="2612FB42" w14:textId="413DD5D0" w:rsidR="00997089" w:rsidRDefault="00997089" w:rsidP="00730E42">
      <w:pPr>
        <w:jc w:val="center"/>
      </w:pPr>
    </w:p>
    <w:p w14:paraId="7C40674C" w14:textId="4DC7CD8A" w:rsidR="00997089" w:rsidRDefault="00997089" w:rsidP="00730E42">
      <w:pPr>
        <w:jc w:val="center"/>
      </w:pPr>
    </w:p>
    <w:p w14:paraId="0524F596" w14:textId="75EE35C9" w:rsidR="00997089" w:rsidRDefault="00997089" w:rsidP="00730E42">
      <w:pPr>
        <w:jc w:val="center"/>
      </w:pPr>
    </w:p>
    <w:p w14:paraId="4E9245FF" w14:textId="5C9429B7" w:rsidR="00997089" w:rsidRDefault="00997089" w:rsidP="00730E42">
      <w:pPr>
        <w:jc w:val="center"/>
      </w:pPr>
    </w:p>
    <w:p w14:paraId="3B1148C4" w14:textId="212167A3" w:rsidR="00997089" w:rsidRDefault="00997089" w:rsidP="00730E42">
      <w:pPr>
        <w:jc w:val="center"/>
      </w:pPr>
    </w:p>
    <w:p w14:paraId="1991A94A" w14:textId="041843E5" w:rsidR="00997089" w:rsidRDefault="00997089" w:rsidP="00730E42">
      <w:pPr>
        <w:jc w:val="center"/>
      </w:pPr>
    </w:p>
    <w:p w14:paraId="31F14AA9" w14:textId="10C9FE27" w:rsidR="00997089" w:rsidRDefault="00997089" w:rsidP="00730E42">
      <w:pPr>
        <w:jc w:val="center"/>
      </w:pPr>
    </w:p>
    <w:p w14:paraId="3027DFF5" w14:textId="04C77FEA" w:rsidR="00997089" w:rsidRDefault="00997089" w:rsidP="00730E42">
      <w:pPr>
        <w:jc w:val="center"/>
      </w:pPr>
    </w:p>
    <w:p w14:paraId="6F8C0812" w14:textId="0FDA7C6B" w:rsidR="00CF3D48" w:rsidRDefault="00E55CBA" w:rsidP="00997089">
      <w:r>
        <w:t xml:space="preserve">Etant donné que tout est autorisé </w:t>
      </w:r>
      <w:r w:rsidR="00CF3D48">
        <w:t>en termes de</w:t>
      </w:r>
      <w:r>
        <w:t xml:space="preserve"> trafic sur le réseau entrant, </w:t>
      </w:r>
      <w:r w:rsidR="006D2B4B">
        <w:t xml:space="preserve">il serait bon de mettre en place une règle </w:t>
      </w:r>
      <w:r w:rsidR="00691AE1">
        <w:t xml:space="preserve">qui bloque tout le trafic puis créer des règles qui autorisent 1 à 1 </w:t>
      </w:r>
      <w:r w:rsidR="00CF3D48">
        <w:t>les protocoles ou les ports.</w:t>
      </w:r>
    </w:p>
    <w:p w14:paraId="4BE3DC47" w14:textId="7F866D9A" w:rsidR="00AE5E79" w:rsidRDefault="00AE5E79" w:rsidP="00997089"/>
    <w:p w14:paraId="632796AB" w14:textId="30ECC5A6" w:rsidR="00AE5E79" w:rsidRDefault="00AE5E79" w:rsidP="00997089">
      <w:r>
        <w:t>Création de règle :</w:t>
      </w:r>
    </w:p>
    <w:p w14:paraId="066740A8" w14:textId="42282E38" w:rsidR="004559B8" w:rsidRDefault="004559B8" w:rsidP="00997089"/>
    <w:p w14:paraId="1A81F53C" w14:textId="46750A24" w:rsidR="004559B8" w:rsidRDefault="004559B8" w:rsidP="00997089">
      <w:r>
        <w:t xml:space="preserve">Lors de la création de règle </w:t>
      </w:r>
      <w:r w:rsidR="006C39EC">
        <w:t>plusieurs état sont disponibles :</w:t>
      </w:r>
    </w:p>
    <w:p w14:paraId="1312CF3D" w14:textId="22B1EF90" w:rsidR="006C39EC" w:rsidRDefault="000D0FB8" w:rsidP="000D0FB8">
      <w:pPr>
        <w:pStyle w:val="Paragraphedeliste"/>
        <w:numPr>
          <w:ilvl w:val="0"/>
          <w:numId w:val="3"/>
        </w:numPr>
        <w:jc w:val="center"/>
      </w:pPr>
      <w:r>
        <w:t>Bloquer</w:t>
      </w:r>
    </w:p>
    <w:p w14:paraId="1F402F79" w14:textId="63B7A861" w:rsidR="000D0FB8" w:rsidRDefault="000D0FB8" w:rsidP="000D0FB8">
      <w:pPr>
        <w:pStyle w:val="Paragraphedeliste"/>
        <w:numPr>
          <w:ilvl w:val="0"/>
          <w:numId w:val="3"/>
        </w:numPr>
        <w:jc w:val="center"/>
      </w:pPr>
      <w:r>
        <w:t>Autoriser</w:t>
      </w:r>
    </w:p>
    <w:p w14:paraId="1E20817E" w14:textId="2A940860" w:rsidR="000D0FB8" w:rsidRDefault="000D0FB8" w:rsidP="000D0FB8">
      <w:pPr>
        <w:pStyle w:val="Paragraphedeliste"/>
        <w:numPr>
          <w:ilvl w:val="0"/>
          <w:numId w:val="3"/>
        </w:numPr>
        <w:jc w:val="center"/>
      </w:pPr>
      <w:r>
        <w:t>Rejeter</w:t>
      </w:r>
    </w:p>
    <w:p w14:paraId="0C121E0D" w14:textId="344F401D" w:rsidR="000D0FB8" w:rsidRDefault="000D0FB8" w:rsidP="000D0FB8"/>
    <w:p w14:paraId="5F5B5F0B" w14:textId="185BB749" w:rsidR="000D0FB8" w:rsidRDefault="000D6A5E" w:rsidP="000D0FB8">
      <w:r>
        <w:t xml:space="preserve">On peut ensuite spécifié un protocole que l’on souhaite attribuer à la </w:t>
      </w:r>
      <w:r w:rsidR="007624CF">
        <w:t>règle (</w:t>
      </w:r>
      <w:proofErr w:type="gramStart"/>
      <w:r w:rsidR="00926460">
        <w:t>TCP,UDP</w:t>
      </w:r>
      <w:proofErr w:type="gramEnd"/>
      <w:r w:rsidR="00926460">
        <w:t>,ICMP …)</w:t>
      </w:r>
    </w:p>
    <w:p w14:paraId="119337E0" w14:textId="57D3435F" w:rsidR="007624CF" w:rsidRDefault="007624CF" w:rsidP="000D0FB8"/>
    <w:p w14:paraId="67D84CB0" w14:textId="2B06C546" w:rsidR="00643F3D" w:rsidRDefault="007624CF" w:rsidP="000D0FB8">
      <w:r>
        <w:t>Par la suite on peut dé</w:t>
      </w:r>
      <w:r w:rsidR="00FA3422">
        <w:t xml:space="preserve">signer </w:t>
      </w:r>
      <w:r w:rsidR="00792A93">
        <w:t>une source et une destination</w:t>
      </w:r>
      <w:r w:rsidR="007C27E3">
        <w:t xml:space="preserve"> </w:t>
      </w:r>
      <w:r w:rsidR="00643F3D">
        <w:t>ainsi que le port de destination (</w:t>
      </w:r>
      <w:proofErr w:type="gramStart"/>
      <w:r w:rsidR="00643F3D">
        <w:t>HTTP,HTTPS</w:t>
      </w:r>
      <w:proofErr w:type="gramEnd"/>
      <w:r w:rsidR="00643F3D">
        <w:t>,DNS…)</w:t>
      </w:r>
    </w:p>
    <w:p w14:paraId="3DCAC940" w14:textId="657E0498" w:rsidR="005D0F03" w:rsidRDefault="005D0F03" w:rsidP="005D0F03">
      <w:pPr>
        <w:jc w:val="center"/>
      </w:pPr>
      <w:r w:rsidRPr="005D0F03">
        <w:rPr>
          <w:noProof/>
        </w:rPr>
        <w:drawing>
          <wp:inline distT="0" distB="0" distL="0" distR="0" wp14:anchorId="40A41E42" wp14:editId="60DEFC32">
            <wp:extent cx="4664597" cy="3417278"/>
            <wp:effectExtent l="0" t="0" r="317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6882" cy="3426278"/>
                    </a:xfrm>
                    <a:prstGeom prst="rect">
                      <a:avLst/>
                    </a:prstGeom>
                  </pic:spPr>
                </pic:pic>
              </a:graphicData>
            </a:graphic>
          </wp:inline>
        </w:drawing>
      </w:r>
    </w:p>
    <w:p w14:paraId="2E8333C8" w14:textId="05CD561B" w:rsidR="005D0F03" w:rsidRDefault="005D0F03" w:rsidP="005D0F03">
      <w:pPr>
        <w:jc w:val="center"/>
      </w:pPr>
    </w:p>
    <w:p w14:paraId="316D0993" w14:textId="7DFE618C" w:rsidR="005D0F03" w:rsidRDefault="0051432F" w:rsidP="0051432F">
      <w:r>
        <w:lastRenderedPageBreak/>
        <w:t>Création d’alias :</w:t>
      </w:r>
    </w:p>
    <w:p w14:paraId="22F12CF9" w14:textId="195722B4" w:rsidR="0051432F" w:rsidRDefault="0051432F" w:rsidP="0051432F"/>
    <w:p w14:paraId="3EDB097D" w14:textId="02DC9CA6" w:rsidR="0051432F" w:rsidRDefault="005A4590" w:rsidP="0051432F">
      <w:r>
        <w:t>L’utilisation des alias permet d’éviter de devoir créer plusieurs règles. On créé un alias regroupant 3 ports (</w:t>
      </w:r>
      <w:proofErr w:type="gramStart"/>
      <w:r>
        <w:t>HTTP,HTTPS</w:t>
      </w:r>
      <w:proofErr w:type="gramEnd"/>
      <w:r>
        <w:t>,DNS) pour autoriser un accès à internet :</w:t>
      </w:r>
      <w:r w:rsidR="000C32A3" w:rsidRPr="000C32A3">
        <w:t xml:space="preserve"> </w:t>
      </w:r>
      <w:r w:rsidR="000C32A3" w:rsidRPr="000C32A3">
        <w:rPr>
          <w:noProof/>
        </w:rPr>
        <w:drawing>
          <wp:inline distT="0" distB="0" distL="0" distR="0" wp14:anchorId="6BF682F8" wp14:editId="5DC2A243">
            <wp:extent cx="7316470" cy="21082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16470" cy="2108200"/>
                    </a:xfrm>
                    <a:prstGeom prst="rect">
                      <a:avLst/>
                    </a:prstGeom>
                    <a:noFill/>
                    <a:ln>
                      <a:noFill/>
                    </a:ln>
                  </pic:spPr>
                </pic:pic>
              </a:graphicData>
            </a:graphic>
          </wp:inline>
        </w:drawing>
      </w:r>
    </w:p>
    <w:p w14:paraId="5ECC79CA" w14:textId="0ED7CBE5" w:rsidR="007624CF" w:rsidRDefault="00643F3D" w:rsidP="000D0FB8">
      <w:r>
        <w:t xml:space="preserve"> </w:t>
      </w:r>
    </w:p>
    <w:p w14:paraId="4B2D6B06" w14:textId="77777777" w:rsidR="000C32A3" w:rsidRDefault="000C32A3" w:rsidP="000D0FB8">
      <w:pPr>
        <w:rPr>
          <w:noProof/>
        </w:rPr>
      </w:pPr>
    </w:p>
    <w:p w14:paraId="07B5C4B8" w14:textId="64CDEDEC" w:rsidR="000C32A3" w:rsidRDefault="000C32A3" w:rsidP="000D0FB8">
      <w:r w:rsidRPr="000C32A3">
        <w:rPr>
          <w:noProof/>
        </w:rPr>
        <w:drawing>
          <wp:inline distT="0" distB="0" distL="0" distR="0" wp14:anchorId="3D1EA19F" wp14:editId="2F442861">
            <wp:extent cx="7316470" cy="162001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0">
                      <a:extLst>
                        <a:ext uri="{28A0092B-C50C-407E-A947-70E740481C1C}">
                          <a14:useLocalDpi xmlns:a14="http://schemas.microsoft.com/office/drawing/2010/main" val="0"/>
                        </a:ext>
                      </a:extLst>
                    </a:blip>
                    <a:srcRect t="37085"/>
                    <a:stretch/>
                  </pic:blipFill>
                  <pic:spPr bwMode="auto">
                    <a:xfrm>
                      <a:off x="0" y="0"/>
                      <a:ext cx="7316470" cy="1620014"/>
                    </a:xfrm>
                    <a:prstGeom prst="rect">
                      <a:avLst/>
                    </a:prstGeom>
                    <a:noFill/>
                    <a:ln>
                      <a:noFill/>
                    </a:ln>
                    <a:extLst>
                      <a:ext uri="{53640926-AAD7-44D8-BBD7-CCE9431645EC}">
                        <a14:shadowObscured xmlns:a14="http://schemas.microsoft.com/office/drawing/2010/main"/>
                      </a:ext>
                    </a:extLst>
                  </pic:spPr>
                </pic:pic>
              </a:graphicData>
            </a:graphic>
          </wp:inline>
        </w:drawing>
      </w:r>
    </w:p>
    <w:p w14:paraId="15EF40C4" w14:textId="6FC02EC3" w:rsidR="00926460" w:rsidRDefault="00926460" w:rsidP="000D0FB8"/>
    <w:p w14:paraId="3ACEDC29" w14:textId="77777777" w:rsidR="00BE1B38" w:rsidRDefault="00BE1B38" w:rsidP="000D0FB8"/>
    <w:p w14:paraId="05F1A283" w14:textId="2CE0EB56" w:rsidR="006C39EC" w:rsidRDefault="00BE1B38" w:rsidP="00997089">
      <w:r>
        <w:t>Paramètre DHCP :</w:t>
      </w:r>
    </w:p>
    <w:p w14:paraId="4BB0FEEF" w14:textId="6030F59B" w:rsidR="00BE1B38" w:rsidRDefault="00BE1B38" w:rsidP="00997089"/>
    <w:p w14:paraId="5CC86BC0" w14:textId="27766B42" w:rsidR="00AE5E79" w:rsidRDefault="009A7311" w:rsidP="0091334D">
      <w:r>
        <w:t xml:space="preserve">Le serveur </w:t>
      </w:r>
      <w:proofErr w:type="spellStart"/>
      <w:r w:rsidR="00CE2061">
        <w:t>pfSense</w:t>
      </w:r>
      <w:proofErr w:type="spellEnd"/>
      <w:r w:rsidR="00CE2061">
        <w:t xml:space="preserve"> </w:t>
      </w:r>
      <w:r>
        <w:t xml:space="preserve">peut </w:t>
      </w:r>
      <w:r w:rsidR="00FF283F">
        <w:t xml:space="preserve">également fournir le service DHCP à un interface. </w:t>
      </w:r>
      <w:r w:rsidR="0091334D">
        <w:t>Dans la</w:t>
      </w:r>
      <w:r w:rsidR="00F34297">
        <w:t xml:space="preserve"> </w:t>
      </w:r>
      <w:r w:rsidR="00535443">
        <w:t xml:space="preserve">configuration actuelle il ne nous est pas nécessaire d’utiliser </w:t>
      </w:r>
      <w:r w:rsidR="003B3EB1">
        <w:t>cette option</w:t>
      </w:r>
      <w:r w:rsidR="00535443">
        <w:t xml:space="preserve"> </w:t>
      </w:r>
      <w:r w:rsidR="003B3EB1">
        <w:t>car il y’a déjà un serveur DHCP présent dans l’infrastructure.</w:t>
      </w:r>
    </w:p>
    <w:p w14:paraId="04FD801F" w14:textId="0C28E122" w:rsidR="003B3EB1" w:rsidRDefault="003B3EB1" w:rsidP="0091334D"/>
    <w:p w14:paraId="17518DDA" w14:textId="3BC7EEC9" w:rsidR="003B3EB1" w:rsidRDefault="006561A7" w:rsidP="0091334D">
      <w:pPr>
        <w:rPr>
          <w:u w:val="single"/>
        </w:rPr>
      </w:pPr>
      <w:r w:rsidRPr="006561A7">
        <w:rPr>
          <w:u w:val="single"/>
        </w:rPr>
        <w:t>Gestion des utilisateurs :</w:t>
      </w:r>
    </w:p>
    <w:p w14:paraId="00206F2A" w14:textId="77553F13" w:rsidR="006561A7" w:rsidRDefault="006561A7" w:rsidP="0091334D">
      <w:pPr>
        <w:rPr>
          <w:u w:val="single"/>
        </w:rPr>
      </w:pPr>
    </w:p>
    <w:p w14:paraId="1C61AB2D" w14:textId="07262FA1" w:rsidR="006561A7" w:rsidRDefault="006561A7" w:rsidP="0091334D">
      <w:r>
        <w:t xml:space="preserve">On a l’ensemble des </w:t>
      </w:r>
      <w:r w:rsidR="003D0A5E">
        <w:t>utilisateurs qu’on peut gérer sur notre serveur :</w:t>
      </w:r>
    </w:p>
    <w:p w14:paraId="5EFDF92C" w14:textId="47E56007" w:rsidR="008F3DA1" w:rsidRDefault="00FA453A" w:rsidP="0091334D">
      <w:r>
        <w:rPr>
          <w:noProof/>
        </w:rPr>
        <mc:AlternateContent>
          <mc:Choice Requires="wps">
            <w:drawing>
              <wp:anchor distT="0" distB="0" distL="114300" distR="114300" simplePos="0" relativeHeight="251667456" behindDoc="0" locked="0" layoutInCell="1" allowOverlap="1" wp14:anchorId="45A1DAB0" wp14:editId="0FAF82EE">
                <wp:simplePos x="0" y="0"/>
                <wp:positionH relativeFrom="column">
                  <wp:posOffset>5973349</wp:posOffset>
                </wp:positionH>
                <wp:positionV relativeFrom="paragraph">
                  <wp:posOffset>1753653</wp:posOffset>
                </wp:positionV>
                <wp:extent cx="532435" cy="272005"/>
                <wp:effectExtent l="57150" t="38100" r="58420" b="90170"/>
                <wp:wrapNone/>
                <wp:docPr id="30" name="Rectangle 30"/>
                <wp:cNvGraphicFramePr/>
                <a:graphic xmlns:a="http://schemas.openxmlformats.org/drawingml/2006/main">
                  <a:graphicData uri="http://schemas.microsoft.com/office/word/2010/wordprocessingShape">
                    <wps:wsp>
                      <wps:cNvSpPr/>
                      <wps:spPr>
                        <a:xfrm>
                          <a:off x="0" y="0"/>
                          <a:ext cx="532435" cy="27200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0B893" id="Rectangle 30" o:spid="_x0000_s1026" style="position:absolute;margin-left:470.35pt;margin-top:138.1pt;width:41.9pt;height:2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" filled="f" strokecolor="red" strokeweight="2.25pt">
                <v:shadow on="t" color="black" opacity="22937f" origin=",.5" offset="0,.63889mm"/>
              </v:rect>
            </w:pict>
          </mc:Fallback>
        </mc:AlternateContent>
      </w:r>
      <w:r w:rsidR="002C75A0" w:rsidRPr="002C75A0">
        <w:rPr>
          <w:noProof/>
        </w:rPr>
        <w:drawing>
          <wp:inline distT="0" distB="0" distL="0" distR="0" wp14:anchorId="43838A5D" wp14:editId="63F1175D">
            <wp:extent cx="7316470" cy="21018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6470" cy="2101850"/>
                    </a:xfrm>
                    <a:prstGeom prst="rect">
                      <a:avLst/>
                    </a:prstGeom>
                  </pic:spPr>
                </pic:pic>
              </a:graphicData>
            </a:graphic>
          </wp:inline>
        </w:drawing>
      </w:r>
    </w:p>
    <w:p w14:paraId="2AD7765F" w14:textId="77777777" w:rsidR="003D0A5E" w:rsidRPr="006561A7" w:rsidRDefault="003D0A5E" w:rsidP="0091334D"/>
    <w:p w14:paraId="7482F98A" w14:textId="4F6C0959" w:rsidR="00997089" w:rsidRDefault="006D2B4B" w:rsidP="00997089">
      <w:r>
        <w:t xml:space="preserve"> </w:t>
      </w:r>
    </w:p>
    <w:p w14:paraId="7EAF7D09" w14:textId="5B3E9264" w:rsidR="003B3EB1" w:rsidRDefault="003B3EB1" w:rsidP="00997089"/>
    <w:p w14:paraId="0A82ED6F" w14:textId="5911A854" w:rsidR="00FA453A" w:rsidRDefault="00FA453A" w:rsidP="00997089"/>
    <w:p w14:paraId="1573871E" w14:textId="0C135342" w:rsidR="00FA453A" w:rsidRDefault="00FA453A" w:rsidP="00997089"/>
    <w:p w14:paraId="5C6DB7C8" w14:textId="78306552" w:rsidR="00FA453A" w:rsidRDefault="00FA453A" w:rsidP="00997089"/>
    <w:p w14:paraId="73ABE9AE" w14:textId="0F051406" w:rsidR="00FA453A" w:rsidRDefault="00FA453A" w:rsidP="00997089">
      <w:r>
        <w:lastRenderedPageBreak/>
        <w:t xml:space="preserve">On </w:t>
      </w:r>
      <w:r w:rsidR="00F85B76">
        <w:t>renseigne</w:t>
      </w:r>
      <w:r>
        <w:t xml:space="preserve"> ensuite </w:t>
      </w:r>
      <w:r w:rsidR="001F6F9B">
        <w:t xml:space="preserve">le nom d’utilisateurs, le mot de passe que l’on souhaite, ainsi que le groupe dans lequel on veut que nos </w:t>
      </w:r>
      <w:r w:rsidR="000246A9">
        <w:t>utilisateurs appartiennent :</w:t>
      </w:r>
    </w:p>
    <w:p w14:paraId="420C50B5" w14:textId="77777777" w:rsidR="00F85B76" w:rsidRDefault="00F85B76" w:rsidP="00997089"/>
    <w:p w14:paraId="2A674D64" w14:textId="6D8103BF" w:rsidR="002C53DA" w:rsidRDefault="002C53DA" w:rsidP="00F85B76">
      <w:pPr>
        <w:jc w:val="center"/>
      </w:pPr>
      <w:r w:rsidRPr="002C53DA">
        <w:rPr>
          <w:noProof/>
        </w:rPr>
        <w:drawing>
          <wp:inline distT="0" distB="0" distL="0" distR="0" wp14:anchorId="301E41E1" wp14:editId="2F382B9C">
            <wp:extent cx="4006376" cy="3136740"/>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12504" cy="3141538"/>
                    </a:xfrm>
                    <a:prstGeom prst="rect">
                      <a:avLst/>
                    </a:prstGeom>
                  </pic:spPr>
                </pic:pic>
              </a:graphicData>
            </a:graphic>
          </wp:inline>
        </w:drawing>
      </w:r>
    </w:p>
    <w:p w14:paraId="0979A7FB" w14:textId="43975572" w:rsidR="00F85B76" w:rsidRDefault="00F85B76" w:rsidP="00F85B76"/>
    <w:p w14:paraId="1FB5CE88" w14:textId="1CC10243" w:rsidR="001865C6" w:rsidRDefault="001865C6" w:rsidP="00F85B76"/>
    <w:p w14:paraId="52BA2147" w14:textId="347D40D6" w:rsidR="001865C6" w:rsidRDefault="001865C6" w:rsidP="00F85B76"/>
    <w:p w14:paraId="442D15C7" w14:textId="7757FEEE" w:rsidR="00824FBC" w:rsidRDefault="00824FBC" w:rsidP="00824FBC">
      <w:pPr>
        <w:pStyle w:val="Titre1"/>
        <w:rPr>
          <w:b/>
          <w:bCs/>
          <w:i/>
          <w:iCs/>
          <w:u w:val="single"/>
        </w:rPr>
      </w:pPr>
      <w:bookmarkStart w:id="21" w:name="_Toc101972007"/>
      <w:r w:rsidRPr="00824FBC">
        <w:rPr>
          <w:b/>
          <w:bCs/>
          <w:i/>
          <w:iCs/>
          <w:u w:val="single"/>
        </w:rPr>
        <w:t>IV – Installation SQUID :</w:t>
      </w:r>
      <w:bookmarkEnd w:id="21"/>
    </w:p>
    <w:p w14:paraId="6C6B9F61" w14:textId="77777777" w:rsidR="008E1FBE" w:rsidRDefault="008E1FBE" w:rsidP="008E1FBE"/>
    <w:p w14:paraId="33300280" w14:textId="3B9B64F5" w:rsidR="00824FBC" w:rsidRPr="00824FBC" w:rsidRDefault="008E1FBE" w:rsidP="008E1FBE">
      <w:r>
        <w:t>SQUID est un proxy transparent, sa mise en place va permettre l'accélération de la navigation Internet grâce à la mise en cache, mais aussi le filtrage des sites Internet, sans aucune configuration sur les postes clients. Pour commencer on doit installer le paquet SQUID :</w:t>
      </w:r>
    </w:p>
    <w:p w14:paraId="499967AE" w14:textId="1D2B5282" w:rsidR="00824FBC" w:rsidRDefault="00824FBC" w:rsidP="00F85B76"/>
    <w:p w14:paraId="220905F7" w14:textId="3D0CCAF6" w:rsidR="00824FBC" w:rsidRDefault="008E1FBE" w:rsidP="008E1FBE">
      <w:pPr>
        <w:jc w:val="center"/>
      </w:pPr>
      <w:r w:rsidRPr="00812873">
        <w:rPr>
          <w:noProof/>
        </w:rPr>
        <w:drawing>
          <wp:inline distT="0" distB="0" distL="0" distR="0" wp14:anchorId="2ED309D9" wp14:editId="712D926F">
            <wp:extent cx="3639481" cy="379407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4889" cy="3799716"/>
                    </a:xfrm>
                    <a:prstGeom prst="rect">
                      <a:avLst/>
                    </a:prstGeom>
                  </pic:spPr>
                </pic:pic>
              </a:graphicData>
            </a:graphic>
          </wp:inline>
        </w:drawing>
      </w:r>
    </w:p>
    <w:p w14:paraId="7F77ECD9" w14:textId="537CE55E" w:rsidR="00824FBC" w:rsidRDefault="00824FBC" w:rsidP="00F85B76"/>
    <w:p w14:paraId="7978233B" w14:textId="7B9F0FA0" w:rsidR="008E1FBE" w:rsidRDefault="008E1FBE" w:rsidP="008E1FBE">
      <w:pPr>
        <w:jc w:val="center"/>
      </w:pPr>
      <w:r w:rsidRPr="008E1FBE">
        <w:rPr>
          <w:noProof/>
        </w:rPr>
        <w:lastRenderedPageBreak/>
        <w:drawing>
          <wp:inline distT="0" distB="0" distL="0" distR="0" wp14:anchorId="279139AD" wp14:editId="694E4465">
            <wp:extent cx="3710664" cy="3498111"/>
            <wp:effectExtent l="0" t="0" r="4445"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6255" cy="3503382"/>
                    </a:xfrm>
                    <a:prstGeom prst="rect">
                      <a:avLst/>
                    </a:prstGeom>
                  </pic:spPr>
                </pic:pic>
              </a:graphicData>
            </a:graphic>
          </wp:inline>
        </w:drawing>
      </w:r>
    </w:p>
    <w:p w14:paraId="20276490" w14:textId="71178E82" w:rsidR="008E1FBE" w:rsidRDefault="008E1FBE" w:rsidP="008E1FBE">
      <w:pPr>
        <w:jc w:val="center"/>
      </w:pPr>
    </w:p>
    <w:p w14:paraId="2FC30448" w14:textId="02508946" w:rsidR="008E1FBE" w:rsidRDefault="008E1FBE" w:rsidP="008E1FBE">
      <w:r>
        <w:t>Il faut ensuite cliquer sur installer.</w:t>
      </w:r>
    </w:p>
    <w:p w14:paraId="2A89D01D" w14:textId="7ACBE57B" w:rsidR="007450BD" w:rsidRDefault="008E1FBE" w:rsidP="008E1FBE">
      <w:r>
        <w:t xml:space="preserve">La configuration est </w:t>
      </w:r>
      <w:r w:rsidR="007450BD">
        <w:t>divisée</w:t>
      </w:r>
      <w:r>
        <w:t xml:space="preserve"> en plusieurs onglets. A</w:t>
      </w:r>
      <w:r w:rsidR="007450BD">
        <w:t>vant</w:t>
      </w:r>
      <w:r>
        <w:t xml:space="preserve"> de pouvoir activer Squid, il faut configurer le cache local sinon le démarrage du processus Squid échouera.</w:t>
      </w:r>
      <w:r w:rsidR="007450BD">
        <w:t xml:space="preserve"> Pour ça il faut aller dans services et Squid Proxy Server :</w:t>
      </w:r>
    </w:p>
    <w:p w14:paraId="7B2FA9A0" w14:textId="20756376" w:rsidR="007450BD" w:rsidRDefault="007450BD" w:rsidP="007450BD">
      <w:pPr>
        <w:jc w:val="center"/>
      </w:pPr>
      <w:r w:rsidRPr="007450BD">
        <w:rPr>
          <w:noProof/>
        </w:rPr>
        <w:drawing>
          <wp:inline distT="0" distB="0" distL="0" distR="0" wp14:anchorId="52757178" wp14:editId="498C12AA">
            <wp:extent cx="5227811" cy="394467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31175" cy="3947218"/>
                    </a:xfrm>
                    <a:prstGeom prst="rect">
                      <a:avLst/>
                    </a:prstGeom>
                  </pic:spPr>
                </pic:pic>
              </a:graphicData>
            </a:graphic>
          </wp:inline>
        </w:drawing>
      </w:r>
    </w:p>
    <w:p w14:paraId="5200B4C1" w14:textId="00232F80" w:rsidR="007450BD" w:rsidRDefault="007450BD" w:rsidP="008E1FBE"/>
    <w:p w14:paraId="60E1FDBE" w14:textId="1DB4DF2C" w:rsidR="007450BD" w:rsidRDefault="007450BD" w:rsidP="008E1FBE"/>
    <w:p w14:paraId="3EE2658A" w14:textId="0E5E2EB6" w:rsidR="007450BD" w:rsidRDefault="007450BD" w:rsidP="008E1FBE"/>
    <w:p w14:paraId="4E32ABD9" w14:textId="08F7725C" w:rsidR="007450BD" w:rsidRDefault="007450BD" w:rsidP="008E1FBE"/>
    <w:p w14:paraId="17EAF4B0" w14:textId="2BB9BF6F" w:rsidR="007450BD" w:rsidRDefault="007450BD" w:rsidP="008E1FBE"/>
    <w:p w14:paraId="0FF1C158" w14:textId="48931367" w:rsidR="007450BD" w:rsidRDefault="007450BD" w:rsidP="008E1FBE"/>
    <w:p w14:paraId="4D5C265E" w14:textId="6338B6B8" w:rsidR="007450BD" w:rsidRDefault="007450BD" w:rsidP="008E1FBE"/>
    <w:p w14:paraId="11C69121" w14:textId="09BA6221" w:rsidR="007450BD" w:rsidRDefault="007450BD" w:rsidP="008E1FBE"/>
    <w:p w14:paraId="4E5335DF" w14:textId="69469A74" w:rsidR="007450BD" w:rsidRDefault="007450BD" w:rsidP="008E1FBE"/>
    <w:p w14:paraId="54A04A4D" w14:textId="690D4BA5" w:rsidR="007450BD" w:rsidRDefault="007450BD" w:rsidP="008E1FBE">
      <w:r>
        <w:lastRenderedPageBreak/>
        <w:t>Dans l’onglet « </w:t>
      </w:r>
      <w:proofErr w:type="spellStart"/>
      <w:r>
        <w:t>Load</w:t>
      </w:r>
      <w:proofErr w:type="spellEnd"/>
      <w:r>
        <w:t xml:space="preserve"> Cache »</w:t>
      </w:r>
      <w:r w:rsidR="00C85445">
        <w:t xml:space="preserve"> on peut configurer deux options : </w:t>
      </w:r>
    </w:p>
    <w:p w14:paraId="3E1BF22D" w14:textId="25F27B10" w:rsidR="00C85445" w:rsidRDefault="00C85445" w:rsidP="00C85445">
      <w:pPr>
        <w:pStyle w:val="Paragraphedeliste"/>
        <w:numPr>
          <w:ilvl w:val="0"/>
          <w:numId w:val="3"/>
        </w:numPr>
        <w:jc w:val="center"/>
      </w:pPr>
      <w:r>
        <w:t>Hard Disk Cache Size : Cette valeur correspond à la taille maximale du cache sur l’espace disque</w:t>
      </w:r>
    </w:p>
    <w:p w14:paraId="6267DF97" w14:textId="223B126B" w:rsidR="00C85445" w:rsidRDefault="00C85445" w:rsidP="00C85445">
      <w:pPr>
        <w:pStyle w:val="Paragraphedeliste"/>
        <w:numPr>
          <w:ilvl w:val="0"/>
          <w:numId w:val="3"/>
        </w:numPr>
        <w:jc w:val="center"/>
      </w:pPr>
      <w:r>
        <w:t>Hard Disk Cache Location : Emplacement du cache.</w:t>
      </w:r>
    </w:p>
    <w:p w14:paraId="13AA711A" w14:textId="0CC1AC38" w:rsidR="00C85445" w:rsidRDefault="00C85445" w:rsidP="00C85445"/>
    <w:p w14:paraId="7CF8958A" w14:textId="6E07BA90" w:rsidR="00C85445" w:rsidRDefault="00C85445" w:rsidP="00C85445">
      <w:r>
        <w:t>Par défaut la taille du cache est de 100 Mo, ici on passera à 300, en laissant l’emplacement du cache par défaut.</w:t>
      </w:r>
    </w:p>
    <w:p w14:paraId="398D1655" w14:textId="749E83A2" w:rsidR="00C85445" w:rsidRDefault="00C85445" w:rsidP="00C85445"/>
    <w:p w14:paraId="002CC602" w14:textId="55E7B513" w:rsidR="00C85445" w:rsidRDefault="00C85445" w:rsidP="00C85445">
      <w:r>
        <w:t xml:space="preserve">Ensuite dans l’onglet « General » </w:t>
      </w:r>
    </w:p>
    <w:p w14:paraId="12C8509F" w14:textId="29C9A626" w:rsidR="007450BD" w:rsidRDefault="007450BD" w:rsidP="008E1FBE"/>
    <w:p w14:paraId="6B6CAE09" w14:textId="22833014" w:rsidR="00824FBC" w:rsidRDefault="00C85445" w:rsidP="00F85B76">
      <w:r>
        <w:rPr>
          <w:noProof/>
        </w:rPr>
        <w:drawing>
          <wp:inline distT="0" distB="0" distL="0" distR="0" wp14:anchorId="42A01EEC" wp14:editId="1D0BF020">
            <wp:extent cx="7316470" cy="498983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16470" cy="4989830"/>
                    </a:xfrm>
                    <a:prstGeom prst="rect">
                      <a:avLst/>
                    </a:prstGeom>
                    <a:noFill/>
                    <a:ln>
                      <a:noFill/>
                    </a:ln>
                  </pic:spPr>
                </pic:pic>
              </a:graphicData>
            </a:graphic>
          </wp:inline>
        </w:drawing>
      </w:r>
    </w:p>
    <w:p w14:paraId="6CB0EB0A" w14:textId="351A813B" w:rsidR="001865C6" w:rsidRDefault="001865C6" w:rsidP="00F85B76"/>
    <w:p w14:paraId="26F36E0F" w14:textId="77777777" w:rsidR="00077BAA" w:rsidRDefault="00077BAA" w:rsidP="00F85B76"/>
    <w:p w14:paraId="54DC7A6A" w14:textId="0D94F7CF" w:rsidR="00C85445" w:rsidRDefault="00C85445" w:rsidP="00F85B76">
      <w:r>
        <w:t>Ici plusieurs options sont configurables :</w:t>
      </w:r>
    </w:p>
    <w:p w14:paraId="317B56CA" w14:textId="4C44F0D4" w:rsidR="00C85445" w:rsidRDefault="00C85445" w:rsidP="00C85445">
      <w:pPr>
        <w:pStyle w:val="Paragraphedeliste"/>
        <w:numPr>
          <w:ilvl w:val="0"/>
          <w:numId w:val="3"/>
        </w:numPr>
      </w:pPr>
      <w:r>
        <w:t>Enable Squid Proxy : cochez la case pour activer Squid sur le pare-feu, ce qui signifie qu'il va démarrer</w:t>
      </w:r>
    </w:p>
    <w:p w14:paraId="63BD3F40" w14:textId="56A0CED1" w:rsidR="00C85445" w:rsidRDefault="00C85445" w:rsidP="00C85445">
      <w:pPr>
        <w:pStyle w:val="Paragraphedeliste"/>
        <w:numPr>
          <w:ilvl w:val="0"/>
          <w:numId w:val="3"/>
        </w:numPr>
      </w:pPr>
      <w:r>
        <w:t>Proxy interface(s) : sur quelle interface souhaitez-vous activer le proxy, on sélectionne nos interfaces.</w:t>
      </w:r>
    </w:p>
    <w:p w14:paraId="6E30591B" w14:textId="715CA837" w:rsidR="00C85445" w:rsidRDefault="00C85445" w:rsidP="00C85445">
      <w:pPr>
        <w:pStyle w:val="Paragraphedeliste"/>
        <w:numPr>
          <w:ilvl w:val="0"/>
          <w:numId w:val="3"/>
        </w:numPr>
      </w:pPr>
      <w:r>
        <w:t>Proxy Port : on laisse le port par défaut, à savoir 3128, mais il ne devra pas être déclaré sur les postes clients puisque l'on va configurer Squid en mode proxy transparent.</w:t>
      </w:r>
    </w:p>
    <w:p w14:paraId="1655E5C4" w14:textId="722B0A87" w:rsidR="00C85445" w:rsidRDefault="00C85445" w:rsidP="00C85445">
      <w:pPr>
        <w:pStyle w:val="Paragraphedeliste"/>
        <w:numPr>
          <w:ilvl w:val="0"/>
          <w:numId w:val="3"/>
        </w:numPr>
      </w:pPr>
      <w:proofErr w:type="spellStart"/>
      <w:r>
        <w:t>Allow</w:t>
      </w:r>
      <w:proofErr w:type="spellEnd"/>
      <w:r>
        <w:t xml:space="preserve"> </w:t>
      </w:r>
      <w:proofErr w:type="spellStart"/>
      <w:r>
        <w:t>Users</w:t>
      </w:r>
      <w:proofErr w:type="spellEnd"/>
      <w:r>
        <w:t xml:space="preserve"> on interface : Cette option pour autorise implicitement les utilisateurs connectés sur le réseau "LAN" à utiliser le proxy. Cela évite de déclarer le réseau dans un second temps.</w:t>
      </w:r>
    </w:p>
    <w:p w14:paraId="783FDEBE" w14:textId="6033F0C3" w:rsidR="00C85445" w:rsidRDefault="00C85445" w:rsidP="00C85445"/>
    <w:p w14:paraId="43A84A19" w14:textId="2A2F7215" w:rsidR="00C85445" w:rsidRDefault="00C85445" w:rsidP="00C85445"/>
    <w:p w14:paraId="793850AA" w14:textId="007B7D14" w:rsidR="00C85445" w:rsidRDefault="00C85445" w:rsidP="00C85445"/>
    <w:p w14:paraId="1C7A0A5C" w14:textId="10EC37B4" w:rsidR="00C85445" w:rsidRDefault="00C85445" w:rsidP="00C85445"/>
    <w:p w14:paraId="5121AFEC" w14:textId="1466C36C" w:rsidR="00C85445" w:rsidRDefault="00C85445" w:rsidP="00C85445"/>
    <w:p w14:paraId="4563B763" w14:textId="1D7F30CD" w:rsidR="00C85445" w:rsidRDefault="00C85445" w:rsidP="00C85445"/>
    <w:p w14:paraId="337FE82A" w14:textId="4CFA55DE" w:rsidR="00C85445" w:rsidRDefault="00C85445" w:rsidP="00C85445"/>
    <w:p w14:paraId="3ABD11D8" w14:textId="02627067" w:rsidR="00C85445" w:rsidRDefault="00C85445" w:rsidP="00C85445"/>
    <w:p w14:paraId="157EC63C" w14:textId="07F6D07D" w:rsidR="00C85445" w:rsidRDefault="00C85445" w:rsidP="00C85445"/>
    <w:p w14:paraId="4B69E003" w14:textId="37C3BD0A" w:rsidR="00077BAA" w:rsidRDefault="00077BAA" w:rsidP="00C85445"/>
    <w:p w14:paraId="5D7A6327" w14:textId="449891A2" w:rsidR="00C85445" w:rsidRDefault="002F5785" w:rsidP="00C85445">
      <w:r>
        <w:lastRenderedPageBreak/>
        <w:t xml:space="preserve">En descendant la page il faut cocher </w:t>
      </w:r>
      <w:r w:rsidR="00077BAA">
        <w:t xml:space="preserve">l'option "Transparent HTTP Proxy" pour activer le mode proxy transparent pour le protocole HTTP. </w:t>
      </w:r>
      <w:r>
        <w:t>Il faut la aussi cocher nos interfaces :</w:t>
      </w:r>
    </w:p>
    <w:p w14:paraId="2C17CBD2" w14:textId="487DEF5D" w:rsidR="002F5785" w:rsidRDefault="002F5785" w:rsidP="00C85445">
      <w:r>
        <w:rPr>
          <w:noProof/>
        </w:rPr>
        <w:drawing>
          <wp:inline distT="0" distB="0" distL="0" distR="0" wp14:anchorId="2D55C8D9" wp14:editId="26776BD1">
            <wp:extent cx="6762997" cy="3262932"/>
            <wp:effectExtent l="0" t="0" r="0" b="0"/>
            <wp:docPr id="21" name="Image 21" descr="Proxy transparent Squid sur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transparent Squid sur PfSens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769904" cy="3266264"/>
                    </a:xfrm>
                    <a:prstGeom prst="rect">
                      <a:avLst/>
                    </a:prstGeom>
                    <a:noFill/>
                    <a:ln>
                      <a:noFill/>
                    </a:ln>
                  </pic:spPr>
                </pic:pic>
              </a:graphicData>
            </a:graphic>
          </wp:inline>
        </w:drawing>
      </w:r>
    </w:p>
    <w:p w14:paraId="591B6DBA" w14:textId="1D2651F9" w:rsidR="00C85445" w:rsidRDefault="00C85445" w:rsidP="00C85445"/>
    <w:p w14:paraId="62237427" w14:textId="77777777" w:rsidR="002F5785" w:rsidRDefault="002F5785" w:rsidP="00C85445"/>
    <w:p w14:paraId="0FB81CCA" w14:textId="2B1084E4" w:rsidR="00C85445" w:rsidRDefault="00FC7851" w:rsidP="00C85445">
      <w:r>
        <w:t>On active aussi les logs :</w:t>
      </w:r>
    </w:p>
    <w:p w14:paraId="33C6EB7B" w14:textId="6D6BC10B" w:rsidR="00FC7851" w:rsidRDefault="00FC7851" w:rsidP="00C85445">
      <w:r>
        <w:rPr>
          <w:noProof/>
        </w:rPr>
        <w:drawing>
          <wp:inline distT="0" distB="0" distL="0" distR="0" wp14:anchorId="1AE5F508" wp14:editId="6C19D859">
            <wp:extent cx="5961413" cy="1588917"/>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86609" cy="1595633"/>
                    </a:xfrm>
                    <a:prstGeom prst="rect">
                      <a:avLst/>
                    </a:prstGeom>
                    <a:noFill/>
                    <a:ln>
                      <a:noFill/>
                    </a:ln>
                  </pic:spPr>
                </pic:pic>
              </a:graphicData>
            </a:graphic>
          </wp:inline>
        </w:drawing>
      </w:r>
    </w:p>
    <w:p w14:paraId="05EA5A08" w14:textId="0A8CA98B" w:rsidR="00C85445" w:rsidRDefault="00C85445" w:rsidP="00C85445"/>
    <w:p w14:paraId="26213630" w14:textId="2763B05D" w:rsidR="00FC7851" w:rsidRDefault="00FC7851" w:rsidP="00C85445">
      <w:proofErr w:type="spellStart"/>
      <w:r>
        <w:t>Rotate</w:t>
      </w:r>
      <w:proofErr w:type="spellEnd"/>
      <w:r>
        <w:t xml:space="preserve"> Logs : Durant combien de temps veut-on conserver les logs.</w:t>
      </w:r>
    </w:p>
    <w:p w14:paraId="36719C7A" w14:textId="3F8CD31B" w:rsidR="00234382" w:rsidRDefault="00234382" w:rsidP="00C85445"/>
    <w:p w14:paraId="188B8409" w14:textId="79E137A9" w:rsidR="00234382" w:rsidRDefault="00234382" w:rsidP="00C85445">
      <w:r>
        <w:t xml:space="preserve">A la fin de la page on peut régler différentes options : </w:t>
      </w:r>
    </w:p>
    <w:p w14:paraId="0D75C3B2" w14:textId="4A2D07A9" w:rsidR="00234382" w:rsidRDefault="00234382" w:rsidP="00234382">
      <w:pPr>
        <w:pStyle w:val="Paragraphedeliste"/>
        <w:numPr>
          <w:ilvl w:val="0"/>
          <w:numId w:val="3"/>
        </w:numPr>
        <w:jc w:val="center"/>
      </w:pPr>
      <w:r>
        <w:t xml:space="preserve">Visible </w:t>
      </w:r>
      <w:proofErr w:type="spellStart"/>
      <w:r>
        <w:t>Hostname</w:t>
      </w:r>
      <w:proofErr w:type="spellEnd"/>
      <w:r>
        <w:t> : Nom d’hôte affiché coté client.</w:t>
      </w:r>
    </w:p>
    <w:p w14:paraId="3C8BBB88" w14:textId="2A7B315E" w:rsidR="00234382" w:rsidRDefault="00060C31" w:rsidP="00234382">
      <w:pPr>
        <w:pStyle w:val="Paragraphedeliste"/>
        <w:numPr>
          <w:ilvl w:val="0"/>
          <w:numId w:val="3"/>
        </w:numPr>
        <w:jc w:val="center"/>
      </w:pPr>
      <w:proofErr w:type="spellStart"/>
      <w:r>
        <w:t>Administrator’s</w:t>
      </w:r>
      <w:proofErr w:type="spellEnd"/>
      <w:r>
        <w:t xml:space="preserve"> </w:t>
      </w:r>
      <w:proofErr w:type="gramStart"/>
      <w:r>
        <w:t>email</w:t>
      </w:r>
      <w:proofErr w:type="gramEnd"/>
      <w:r>
        <w:t> : pour recevoir les messages d’erreur</w:t>
      </w:r>
    </w:p>
    <w:p w14:paraId="5321A203" w14:textId="6A7470B7" w:rsidR="00060C31" w:rsidRDefault="00060C31" w:rsidP="00234382">
      <w:pPr>
        <w:pStyle w:val="Paragraphedeliste"/>
        <w:numPr>
          <w:ilvl w:val="0"/>
          <w:numId w:val="3"/>
        </w:numPr>
        <w:jc w:val="center"/>
      </w:pPr>
      <w:proofErr w:type="spellStart"/>
      <w:r>
        <w:t>Error</w:t>
      </w:r>
      <w:proofErr w:type="spellEnd"/>
      <w:r>
        <w:t xml:space="preserve"> langage : langue française </w:t>
      </w:r>
    </w:p>
    <w:p w14:paraId="3025C2EB" w14:textId="33B39148" w:rsidR="00234382" w:rsidRDefault="00234382" w:rsidP="00C85445"/>
    <w:p w14:paraId="0AD93DD1" w14:textId="77777777" w:rsidR="00234382" w:rsidRDefault="00234382" w:rsidP="00234382">
      <w:pPr>
        <w:jc w:val="center"/>
      </w:pPr>
    </w:p>
    <w:p w14:paraId="4674F7C9" w14:textId="77777777" w:rsidR="00234382" w:rsidRDefault="00234382" w:rsidP="00C85445"/>
    <w:p w14:paraId="39201F4B" w14:textId="4E70090A" w:rsidR="00234382" w:rsidRDefault="00234382" w:rsidP="00234382">
      <w:pPr>
        <w:jc w:val="center"/>
      </w:pPr>
      <w:r w:rsidRPr="00234382">
        <w:rPr>
          <w:noProof/>
        </w:rPr>
        <w:drawing>
          <wp:inline distT="0" distB="0" distL="0" distR="0" wp14:anchorId="26070FE1" wp14:editId="14191833">
            <wp:extent cx="4957948" cy="2113646"/>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0551" cy="2119019"/>
                    </a:xfrm>
                    <a:prstGeom prst="rect">
                      <a:avLst/>
                    </a:prstGeom>
                  </pic:spPr>
                </pic:pic>
              </a:graphicData>
            </a:graphic>
          </wp:inline>
        </w:drawing>
      </w:r>
    </w:p>
    <w:p w14:paraId="3B17B5DA" w14:textId="66F8B34C" w:rsidR="00060C31" w:rsidRDefault="00D44F75" w:rsidP="00060C31">
      <w:pPr>
        <w:pStyle w:val="Titre2"/>
      </w:pPr>
      <w:bookmarkStart w:id="22" w:name="_Toc101972008"/>
      <w:proofErr w:type="gramStart"/>
      <w:r>
        <w:lastRenderedPageBreak/>
        <w:t>A )</w:t>
      </w:r>
      <w:proofErr w:type="gramEnd"/>
      <w:r>
        <w:t xml:space="preserve"> </w:t>
      </w:r>
      <w:r w:rsidR="00060C31">
        <w:t xml:space="preserve">Configuration </w:t>
      </w:r>
      <w:r w:rsidR="00BF5D5F">
        <w:t>proxy HTTPS :</w:t>
      </w:r>
      <w:bookmarkEnd w:id="22"/>
    </w:p>
    <w:p w14:paraId="4A1374C4" w14:textId="3C00AB92" w:rsidR="00BF5D5F" w:rsidRDefault="00BF5D5F" w:rsidP="00C85445"/>
    <w:p w14:paraId="00C2D22A" w14:textId="2DC4721E" w:rsidR="00BF5D5F" w:rsidRDefault="00BF5D5F" w:rsidP="00C85445">
      <w:r w:rsidRPr="00BF5D5F">
        <w:t>Pour commencer, il faut créer une autorité de certification sur notre pare-feu PfSense. Rendez-vous dans le menu "System" puis "Cert. Manager" et dans l'onglet "</w:t>
      </w:r>
      <w:proofErr w:type="spellStart"/>
      <w:r w:rsidRPr="00BF5D5F">
        <w:t>CAs</w:t>
      </w:r>
      <w:proofErr w:type="spellEnd"/>
      <w:r w:rsidRPr="00BF5D5F">
        <w:t>". Cliquez sur "</w:t>
      </w:r>
      <w:proofErr w:type="spellStart"/>
      <w:r w:rsidRPr="00BF5D5F">
        <w:t>Add</w:t>
      </w:r>
      <w:proofErr w:type="spellEnd"/>
      <w:r w:rsidRPr="00BF5D5F">
        <w:t>" et renseignez les différents champs :</w:t>
      </w:r>
    </w:p>
    <w:p w14:paraId="060283F4" w14:textId="298CCC35" w:rsidR="00C85445" w:rsidRDefault="00C85445" w:rsidP="00C85445"/>
    <w:p w14:paraId="22849AD6" w14:textId="2CC4A565" w:rsidR="00C85445" w:rsidRDefault="008F594E" w:rsidP="00C85445">
      <w:r>
        <w:rPr>
          <w:noProof/>
        </w:rPr>
        <mc:AlternateContent>
          <mc:Choice Requires="wps">
            <w:drawing>
              <wp:anchor distT="0" distB="0" distL="114300" distR="114300" simplePos="0" relativeHeight="251668480" behindDoc="0" locked="0" layoutInCell="1" allowOverlap="1" wp14:anchorId="0F09E72A" wp14:editId="66A933D7">
                <wp:simplePos x="0" y="0"/>
                <wp:positionH relativeFrom="column">
                  <wp:posOffset>92883</wp:posOffset>
                </wp:positionH>
                <wp:positionV relativeFrom="paragraph">
                  <wp:posOffset>2025889</wp:posOffset>
                </wp:positionV>
                <wp:extent cx="581891" cy="160317"/>
                <wp:effectExtent l="57150" t="19050" r="85090" b="87630"/>
                <wp:wrapNone/>
                <wp:docPr id="34" name="Rectangle 34"/>
                <wp:cNvGraphicFramePr/>
                <a:graphic xmlns:a="http://schemas.openxmlformats.org/drawingml/2006/main">
                  <a:graphicData uri="http://schemas.microsoft.com/office/word/2010/wordprocessingShape">
                    <wps:wsp>
                      <wps:cNvSpPr/>
                      <wps:spPr>
                        <a:xfrm>
                          <a:off x="0" y="0"/>
                          <a:ext cx="581891" cy="160317"/>
                        </a:xfrm>
                        <a:prstGeom prst="rect">
                          <a:avLst/>
                        </a:prstGeom>
                        <a:solidFill>
                          <a:schemeClr val="bg2"/>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19866" id="Rectangle 34" o:spid="_x0000_s1026" style="position:absolute;margin-left:7.3pt;margin-top:159.5pt;width:45.8pt;height:12.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" fillcolor="#eeece1 [3214]" strokecolor="black [3213]">
                <v:shadow on="t" color="black" opacity="22937f" origin=",.5" offset="0,.63889mm"/>
              </v:rect>
            </w:pict>
          </mc:Fallback>
        </mc:AlternateContent>
      </w:r>
      <w:r w:rsidR="00BF5D5F" w:rsidRPr="00BF5D5F">
        <w:rPr>
          <w:noProof/>
        </w:rPr>
        <w:drawing>
          <wp:inline distT="0" distB="0" distL="0" distR="0" wp14:anchorId="4A491A50" wp14:editId="79B1A61E">
            <wp:extent cx="7316470" cy="28022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2802255"/>
                    </a:xfrm>
                    <a:prstGeom prst="rect">
                      <a:avLst/>
                    </a:prstGeom>
                  </pic:spPr>
                </pic:pic>
              </a:graphicData>
            </a:graphic>
          </wp:inline>
        </w:drawing>
      </w:r>
    </w:p>
    <w:p w14:paraId="0A92D566" w14:textId="3E116F70" w:rsidR="00C85445" w:rsidRDefault="00C85445" w:rsidP="00C85445"/>
    <w:p w14:paraId="4A8EBC15" w14:textId="77777777" w:rsidR="00D44F75" w:rsidRDefault="00D44F75" w:rsidP="00D44F75">
      <w:r>
        <w:t xml:space="preserve">Ensuite on retourne </w:t>
      </w:r>
      <w:r w:rsidRPr="00D44F75">
        <w:t>dans la configuration de Squid, via le menu "Services". Cochez l'option "</w:t>
      </w:r>
      <w:proofErr w:type="spellStart"/>
      <w:r w:rsidRPr="00D44F75">
        <w:t>Resolve</w:t>
      </w:r>
      <w:proofErr w:type="spellEnd"/>
      <w:r w:rsidRPr="00D44F75">
        <w:t xml:space="preserve"> DNS IPv4 First" pour activer la résolution DNS en amont du filtrage, ce qui est recommandé lorsque l'on filtre le HTTPS</w:t>
      </w:r>
      <w:r>
        <w:t>.</w:t>
      </w:r>
    </w:p>
    <w:p w14:paraId="17DB6193" w14:textId="4F0A1E6F" w:rsidR="00D44F75" w:rsidRPr="00D44F75" w:rsidRDefault="00D44F75" w:rsidP="00A63736">
      <w:pPr>
        <w:jc w:val="center"/>
      </w:pPr>
      <w:r>
        <w:rPr>
          <w:noProof/>
        </w:rPr>
        <w:drawing>
          <wp:inline distT="0" distB="0" distL="0" distR="0" wp14:anchorId="6739BDBB" wp14:editId="1608CE8B">
            <wp:extent cx="7316470" cy="695960"/>
            <wp:effectExtent l="0" t="0" r="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16470" cy="695960"/>
                    </a:xfrm>
                    <a:prstGeom prst="rect">
                      <a:avLst/>
                    </a:prstGeom>
                    <a:noFill/>
                    <a:ln>
                      <a:noFill/>
                    </a:ln>
                  </pic:spPr>
                </pic:pic>
              </a:graphicData>
            </a:graphic>
          </wp:inline>
        </w:drawing>
      </w:r>
    </w:p>
    <w:p w14:paraId="3DECFD2B" w14:textId="563AFA46" w:rsidR="00C85445" w:rsidRDefault="00C85445" w:rsidP="00C85445"/>
    <w:p w14:paraId="28ED2FB8" w14:textId="16559666" w:rsidR="00C85445" w:rsidRDefault="008F594E" w:rsidP="00C85445">
      <w:r>
        <w:t xml:space="preserve">Il faut ensuite activer </w:t>
      </w:r>
      <w:r w:rsidRPr="008F594E">
        <w:t xml:space="preserve">l'option "Enable SSL </w:t>
      </w:r>
      <w:proofErr w:type="spellStart"/>
      <w:r w:rsidRPr="008F594E">
        <w:t>filtering</w:t>
      </w:r>
      <w:proofErr w:type="spellEnd"/>
      <w:r w:rsidRPr="008F594E">
        <w:t>". Pour le mode "SSL/MITM Mode", choisissez le mode "</w:t>
      </w:r>
      <w:proofErr w:type="spellStart"/>
      <w:r w:rsidRPr="008F594E">
        <w:t>Splice</w:t>
      </w:r>
      <w:proofErr w:type="spellEnd"/>
      <w:r w:rsidRPr="008F594E">
        <w:t xml:space="preserve"> All" : c'est le mode le moins contraignant à mettre en œuvre, car il ne nécessite pas de déployer le certificat de l'autorité de certification sur l'ensemble des postes clients. C'est aussi le mode recommandé lorsque l'on prévoit de déployer Squid Guard</w:t>
      </w:r>
      <w:r>
        <w:t>.</w:t>
      </w:r>
      <w:r w:rsidR="00A63736">
        <w:t xml:space="preserve"> </w:t>
      </w:r>
    </w:p>
    <w:p w14:paraId="6C778E4F" w14:textId="64652689" w:rsidR="00A63736" w:rsidRDefault="00810D47" w:rsidP="00A63736">
      <w:pPr>
        <w:jc w:val="center"/>
      </w:pPr>
      <w:r>
        <w:rPr>
          <w:noProof/>
        </w:rPr>
        <mc:AlternateContent>
          <mc:Choice Requires="wps">
            <w:drawing>
              <wp:anchor distT="0" distB="0" distL="114300" distR="114300" simplePos="0" relativeHeight="251669504" behindDoc="0" locked="0" layoutInCell="1" allowOverlap="1" wp14:anchorId="17843E72" wp14:editId="0DC23A98">
                <wp:simplePos x="0" y="0"/>
                <wp:positionH relativeFrom="column">
                  <wp:posOffset>2168838</wp:posOffset>
                </wp:positionH>
                <wp:positionV relativeFrom="paragraph">
                  <wp:posOffset>2296729</wp:posOffset>
                </wp:positionV>
                <wp:extent cx="558140" cy="149382"/>
                <wp:effectExtent l="57150" t="19050" r="71120" b="98425"/>
                <wp:wrapNone/>
                <wp:docPr id="36" name="Rectangle 36"/>
                <wp:cNvGraphicFramePr/>
                <a:graphic xmlns:a="http://schemas.openxmlformats.org/drawingml/2006/main">
                  <a:graphicData uri="http://schemas.microsoft.com/office/word/2010/wordprocessingShape">
                    <wps:wsp>
                      <wps:cNvSpPr/>
                      <wps:spPr>
                        <a:xfrm>
                          <a:off x="0" y="0"/>
                          <a:ext cx="558140" cy="149382"/>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AE1885" id="Rectangle 36" o:spid="_x0000_s1026" style="position:absolute;margin-left:170.75pt;margin-top:180.85pt;width:43.95pt;height:1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" fillcolor="white [3212]" strokecolor="black [3213]">
                <v:shadow on="t" color="black" opacity="22937f" origin=",.5" offset="0,.63889mm"/>
              </v:rect>
            </w:pict>
          </mc:Fallback>
        </mc:AlternateContent>
      </w:r>
      <w:r w:rsidR="00A63736">
        <w:rPr>
          <w:noProof/>
        </w:rPr>
        <w:drawing>
          <wp:inline distT="0" distB="0" distL="0" distR="0" wp14:anchorId="1EEEF113" wp14:editId="11965366">
            <wp:extent cx="4809506" cy="3778480"/>
            <wp:effectExtent l="0" t="0" r="0" b="0"/>
            <wp:docPr id="35" name="Image 35" descr="PfSense - Squid SSL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fSense - Squid SSL Inspec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23330" cy="3789341"/>
                    </a:xfrm>
                    <a:prstGeom prst="rect">
                      <a:avLst/>
                    </a:prstGeom>
                    <a:noFill/>
                    <a:ln>
                      <a:noFill/>
                    </a:ln>
                  </pic:spPr>
                </pic:pic>
              </a:graphicData>
            </a:graphic>
          </wp:inline>
        </w:drawing>
      </w:r>
    </w:p>
    <w:p w14:paraId="5C59F007" w14:textId="14CA6B26" w:rsidR="001865C6" w:rsidRDefault="00812873" w:rsidP="001865C6">
      <w:pPr>
        <w:pStyle w:val="Titre1"/>
        <w:rPr>
          <w:b/>
          <w:bCs/>
          <w:i/>
          <w:iCs/>
          <w:u w:val="single"/>
        </w:rPr>
      </w:pPr>
      <w:bookmarkStart w:id="23" w:name="_Toc101972009"/>
      <w:r>
        <w:rPr>
          <w:b/>
          <w:bCs/>
          <w:i/>
          <w:iCs/>
          <w:u w:val="single"/>
        </w:rPr>
        <w:lastRenderedPageBreak/>
        <w:t>V</w:t>
      </w:r>
      <w:r w:rsidR="00824FBC">
        <w:rPr>
          <w:b/>
          <w:bCs/>
          <w:i/>
          <w:iCs/>
          <w:u w:val="single"/>
        </w:rPr>
        <w:t>I</w:t>
      </w:r>
      <w:r>
        <w:rPr>
          <w:b/>
          <w:bCs/>
          <w:i/>
          <w:iCs/>
          <w:u w:val="single"/>
        </w:rPr>
        <w:t xml:space="preserve"> - </w:t>
      </w:r>
      <w:r w:rsidR="001865C6" w:rsidRPr="001865C6">
        <w:rPr>
          <w:b/>
          <w:bCs/>
          <w:i/>
          <w:iCs/>
          <w:u w:val="single"/>
        </w:rPr>
        <w:t>Installation SQUID GARD :</w:t>
      </w:r>
      <w:bookmarkEnd w:id="23"/>
    </w:p>
    <w:p w14:paraId="62193928" w14:textId="7CB29F0D" w:rsidR="00812873" w:rsidRDefault="00812873" w:rsidP="00812873"/>
    <w:p w14:paraId="47C8E620" w14:textId="1C5FDAA8" w:rsidR="00812873" w:rsidRDefault="00812873" w:rsidP="00812873"/>
    <w:p w14:paraId="5731522B" w14:textId="673D8188" w:rsidR="00812873" w:rsidRDefault="00810D47" w:rsidP="00810D47">
      <w:r>
        <w:t xml:space="preserve">Une fois SQUID installé on peut installer le composant Squid Gard. </w:t>
      </w:r>
      <w:r w:rsidRPr="00810D47">
        <w:t xml:space="preserve">Grâce à Squid Guard, on va pouvoir utiliser une Blacklist existante, c'est-à-dire une liste noire de domaines organisés par catégories, afin d'affiner le filtrage au sein de notre proxy Squid. En complément, on pourra mettre en place des règles en fonction de plages horaires, de groupes utilisateurs, etc. De cette façon, vous allez pouvoir configurer votre proxy de manière à bloquer tous les sites </w:t>
      </w:r>
      <w:r w:rsidR="00B00F97">
        <w:t>voulus.</w:t>
      </w:r>
    </w:p>
    <w:p w14:paraId="3D9F3EE9" w14:textId="213D37D4" w:rsidR="00B00F97" w:rsidRDefault="00B00F97" w:rsidP="00810D47"/>
    <w:p w14:paraId="449388EC" w14:textId="5D9C7321" w:rsidR="00B00F97" w:rsidRDefault="00B00F97" w:rsidP="00810D47">
      <w:r>
        <w:t xml:space="preserve">Il faut commencer par installer squid </w:t>
      </w:r>
      <w:proofErr w:type="spellStart"/>
      <w:r>
        <w:t>gard</w:t>
      </w:r>
      <w:proofErr w:type="spellEnd"/>
      <w:r>
        <w:t>, comme fait précédemment pour squid.</w:t>
      </w:r>
    </w:p>
    <w:p w14:paraId="55F98F61" w14:textId="61FE66A2" w:rsidR="00B00F97" w:rsidRDefault="00B00F97" w:rsidP="00810D47"/>
    <w:p w14:paraId="4FB8AA57" w14:textId="77777777" w:rsidR="00A56D83" w:rsidRDefault="00CB6206" w:rsidP="00A56D83">
      <w:pPr>
        <w:rPr>
          <w:noProof/>
        </w:rPr>
      </w:pPr>
      <w:r>
        <w:t xml:space="preserve">Une fois installé on </w:t>
      </w:r>
      <w:r w:rsidR="00A56D83">
        <w:t xml:space="preserve">se rend </w:t>
      </w:r>
      <w:r>
        <w:t>s</w:t>
      </w:r>
      <w:r w:rsidR="00A56D83">
        <w:t>ur le service « </w:t>
      </w:r>
      <w:r w:rsidR="00A56D83" w:rsidRPr="00A56D83">
        <w:t xml:space="preserve">Proxy </w:t>
      </w:r>
      <w:proofErr w:type="spellStart"/>
      <w:r w:rsidR="00A56D83" w:rsidRPr="00A56D83">
        <w:t>filter</w:t>
      </w:r>
      <w:proofErr w:type="spellEnd"/>
      <w:r w:rsidR="00A56D83" w:rsidRPr="00A56D83">
        <w:t xml:space="preserve"> </w:t>
      </w:r>
      <w:proofErr w:type="spellStart"/>
      <w:proofErr w:type="gramStart"/>
      <w:r w:rsidR="00A56D83" w:rsidRPr="00A56D83">
        <w:t>SquidGuard</w:t>
      </w:r>
      <w:proofErr w:type="spellEnd"/>
      <w:r w:rsidR="00A56D83" w:rsidRPr="00A56D83">
        <w:t>:</w:t>
      </w:r>
      <w:proofErr w:type="gramEnd"/>
      <w:r w:rsidR="00A56D83" w:rsidRPr="00A56D83">
        <w:t xml:space="preserve"> General settings</w:t>
      </w:r>
      <w:r w:rsidR="00A56D83">
        <w:t> »</w:t>
      </w:r>
      <w:r w:rsidR="00A56D83" w:rsidRPr="00A56D83">
        <w:rPr>
          <w:noProof/>
        </w:rPr>
        <w:t xml:space="preserve"> </w:t>
      </w:r>
    </w:p>
    <w:p w14:paraId="0F2F92A8" w14:textId="77777777" w:rsidR="00A56D83" w:rsidRDefault="00A56D83" w:rsidP="00A56D83">
      <w:pPr>
        <w:jc w:val="center"/>
        <w:rPr>
          <w:noProof/>
        </w:rPr>
      </w:pPr>
    </w:p>
    <w:p w14:paraId="77B4525A" w14:textId="2F19FCCA" w:rsidR="00B00F97" w:rsidRDefault="00A56D83" w:rsidP="00A56D83">
      <w:pPr>
        <w:jc w:val="center"/>
      </w:pPr>
      <w:r w:rsidRPr="00A56D83">
        <w:rPr>
          <w:noProof/>
        </w:rPr>
        <w:drawing>
          <wp:inline distT="0" distB="0" distL="0" distR="0" wp14:anchorId="02092126" wp14:editId="56056069">
            <wp:extent cx="4137095" cy="3806041"/>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46987" cy="3815141"/>
                    </a:xfrm>
                    <a:prstGeom prst="rect">
                      <a:avLst/>
                    </a:prstGeom>
                  </pic:spPr>
                </pic:pic>
              </a:graphicData>
            </a:graphic>
          </wp:inline>
        </w:drawing>
      </w:r>
    </w:p>
    <w:p w14:paraId="1303AF59" w14:textId="0F6A9445" w:rsidR="00A56D83" w:rsidRDefault="00A56D83" w:rsidP="00A56D83"/>
    <w:p w14:paraId="5A4D1CF7" w14:textId="27506F77" w:rsidR="00A56D83" w:rsidRDefault="00A56D83" w:rsidP="00A56D83">
      <w:r>
        <w:t xml:space="preserve">On n’active pas tout de suite le service, on va d’abord le configurer. Pour cela on commence par activer </w:t>
      </w:r>
      <w:r w:rsidR="00BF195B">
        <w:t>les logs :</w:t>
      </w:r>
    </w:p>
    <w:p w14:paraId="53D10178" w14:textId="77777777" w:rsidR="00BF195B" w:rsidRDefault="00BF195B" w:rsidP="00A56D83"/>
    <w:p w14:paraId="08203065" w14:textId="78554119" w:rsidR="00BF195B" w:rsidRDefault="00BF195B" w:rsidP="00BF195B">
      <w:pPr>
        <w:jc w:val="center"/>
      </w:pPr>
      <w:r>
        <w:rPr>
          <w:noProof/>
        </w:rPr>
        <w:drawing>
          <wp:inline distT="0" distB="0" distL="0" distR="0" wp14:anchorId="2CFB8978" wp14:editId="01997CCC">
            <wp:extent cx="5585541" cy="2725387"/>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5709" cy="2740107"/>
                    </a:xfrm>
                    <a:prstGeom prst="rect">
                      <a:avLst/>
                    </a:prstGeom>
                    <a:noFill/>
                    <a:ln>
                      <a:noFill/>
                    </a:ln>
                  </pic:spPr>
                </pic:pic>
              </a:graphicData>
            </a:graphic>
          </wp:inline>
        </w:drawing>
      </w:r>
    </w:p>
    <w:p w14:paraId="79AF559D" w14:textId="2883CE93" w:rsidR="00BF195B" w:rsidRDefault="00BF195B" w:rsidP="00BF195B">
      <w:pPr>
        <w:jc w:val="center"/>
      </w:pPr>
    </w:p>
    <w:p w14:paraId="63989CF1" w14:textId="6B690D1F" w:rsidR="00BF195B" w:rsidRDefault="00382A6D" w:rsidP="00BF195B">
      <w:r>
        <w:lastRenderedPageBreak/>
        <w:t>Ensuite en bas dans les options « Blacklist », on coche l’option pour activer la blacklist et il nous demande en dessous une URL</w:t>
      </w:r>
      <w:r w:rsidR="0081689D">
        <w:t> :</w:t>
      </w:r>
    </w:p>
    <w:p w14:paraId="4F750E9E" w14:textId="3829601D" w:rsidR="0081689D" w:rsidRDefault="0081689D" w:rsidP="00BF195B">
      <w:r>
        <w:rPr>
          <w:noProof/>
        </w:rPr>
        <w:drawing>
          <wp:inline distT="0" distB="0" distL="0" distR="0" wp14:anchorId="47C10316" wp14:editId="4C063199">
            <wp:extent cx="7316470" cy="36042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316470" cy="3604260"/>
                    </a:xfrm>
                    <a:prstGeom prst="rect">
                      <a:avLst/>
                    </a:prstGeom>
                    <a:noFill/>
                    <a:ln>
                      <a:noFill/>
                    </a:ln>
                  </pic:spPr>
                </pic:pic>
              </a:graphicData>
            </a:graphic>
          </wp:inline>
        </w:drawing>
      </w:r>
    </w:p>
    <w:p w14:paraId="26590A22" w14:textId="6854647B" w:rsidR="0081689D" w:rsidRDefault="0081689D" w:rsidP="00BF195B"/>
    <w:p w14:paraId="089FB82D" w14:textId="269CE39B" w:rsidR="0081689D" w:rsidRDefault="0081689D" w:rsidP="00BF195B">
      <w:r>
        <w:t xml:space="preserve">Dans mon cas il s’agira de l’URL : </w:t>
      </w:r>
      <w:hyperlink r:id="rId76" w:history="1">
        <w:r w:rsidRPr="00AA265E">
          <w:rPr>
            <w:rStyle w:val="Lienhypertexte"/>
          </w:rPr>
          <w:t>http://dsi.ut-capitole.fr/blacklists/download/blacklists_for_pfsense.tar.gz</w:t>
        </w:r>
      </w:hyperlink>
    </w:p>
    <w:p w14:paraId="51055725" w14:textId="7B76E2CA" w:rsidR="0081689D" w:rsidRDefault="0081689D" w:rsidP="00BF195B">
      <w:r>
        <w:t>Elle regroupe une grande liste de catégories afin de répartir les sites et permettre un blocage ciblé selon certaines catégories.</w:t>
      </w:r>
    </w:p>
    <w:p w14:paraId="1AE74836" w14:textId="51972F7E" w:rsidR="0081689D" w:rsidRDefault="0081689D" w:rsidP="00BF195B">
      <w:r>
        <w:t>Maintenant on se rend dans la catégorie « Blacklist », et il faut cliquer sur download pour avoir la dernière version de la liste :</w:t>
      </w:r>
    </w:p>
    <w:p w14:paraId="5B561A05" w14:textId="1637ECCA" w:rsidR="00D7331B" w:rsidRDefault="0081689D" w:rsidP="00D7331B">
      <w:r>
        <w:rPr>
          <w:noProof/>
        </w:rPr>
        <w:drawing>
          <wp:anchor distT="0" distB="0" distL="114300" distR="114300" simplePos="0" relativeHeight="251654144" behindDoc="0" locked="0" layoutInCell="1" allowOverlap="1" wp14:anchorId="0714DAE9" wp14:editId="27B154F6">
            <wp:simplePos x="1052423" y="5357004"/>
            <wp:positionH relativeFrom="column">
              <wp:posOffset>1063841</wp:posOffset>
            </wp:positionH>
            <wp:positionV relativeFrom="paragraph">
              <wp:align>top</wp:align>
            </wp:positionV>
            <wp:extent cx="5434642" cy="4745525"/>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34642" cy="4745525"/>
                    </a:xfrm>
                    <a:prstGeom prst="rect">
                      <a:avLst/>
                    </a:prstGeom>
                    <a:noFill/>
                    <a:ln>
                      <a:noFill/>
                    </a:ln>
                  </pic:spPr>
                </pic:pic>
              </a:graphicData>
            </a:graphic>
          </wp:anchor>
        </w:drawing>
      </w:r>
      <w:r>
        <w:br w:type="textWrapping" w:clear="all"/>
      </w:r>
      <w:r w:rsidR="00D7331B">
        <w:lastRenderedPageBreak/>
        <w:t>Afin de mettre en place la blacklist, il faut créer des règles sous la forme d'ACL. Dans la rubrique "Common ACL" il faut cliquer sur le « + » pour dérouler la liste des catégories.</w:t>
      </w:r>
    </w:p>
    <w:p w14:paraId="102EDAF0" w14:textId="104880C9" w:rsidR="0081689D" w:rsidRDefault="00D7331B" w:rsidP="0081689D">
      <w:r>
        <w:t>Au sein du champ "Target Rules List", vous avez la liste de toutes les catégories récupérées à partir de la blacklist :</w:t>
      </w:r>
    </w:p>
    <w:p w14:paraId="427BB409" w14:textId="7A83BB9A" w:rsidR="00D7331B" w:rsidRDefault="00D7331B" w:rsidP="00D7331B">
      <w:pPr>
        <w:jc w:val="center"/>
      </w:pPr>
      <w:r>
        <w:rPr>
          <w:noProof/>
        </w:rPr>
        <w:drawing>
          <wp:inline distT="0" distB="0" distL="0" distR="0" wp14:anchorId="1D2A93DE" wp14:editId="3F898979">
            <wp:extent cx="5684808" cy="3547454"/>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93716" cy="3553013"/>
                    </a:xfrm>
                    <a:prstGeom prst="rect">
                      <a:avLst/>
                    </a:prstGeom>
                    <a:noFill/>
                    <a:ln>
                      <a:noFill/>
                    </a:ln>
                  </pic:spPr>
                </pic:pic>
              </a:graphicData>
            </a:graphic>
          </wp:inline>
        </w:drawing>
      </w:r>
    </w:p>
    <w:p w14:paraId="0A7D1348" w14:textId="7B5964DA" w:rsidR="00D7331B" w:rsidRDefault="00D7331B" w:rsidP="00D7331B"/>
    <w:p w14:paraId="2F7F0C23" w14:textId="6E1FFD24" w:rsidR="00D7331B" w:rsidRDefault="00E46B72" w:rsidP="00D7331B">
      <w:r>
        <w:t xml:space="preserve">Ici </w:t>
      </w:r>
      <w:proofErr w:type="gramStart"/>
      <w:r>
        <w:t>on</w:t>
      </w:r>
      <w:proofErr w:type="gramEnd"/>
      <w:r>
        <w:t xml:space="preserve"> choisi de bloquer par exemple la catégorie « DROGUE », on modifie donc la valeur du champ </w:t>
      </w:r>
      <w:proofErr w:type="spellStart"/>
      <w:r>
        <w:t>accss</w:t>
      </w:r>
      <w:proofErr w:type="spellEnd"/>
      <w:r>
        <w:t xml:space="preserve"> par </w:t>
      </w:r>
      <w:proofErr w:type="spellStart"/>
      <w:r>
        <w:t>deny</w:t>
      </w:r>
      <w:proofErr w:type="spellEnd"/>
      <w:r>
        <w:t> :</w:t>
      </w:r>
    </w:p>
    <w:p w14:paraId="5C3F2E49" w14:textId="3430FBAA" w:rsidR="00E46B72" w:rsidRDefault="00E46B72" w:rsidP="00E46B72">
      <w:pPr>
        <w:jc w:val="center"/>
      </w:pPr>
      <w:r w:rsidRPr="00E46B72">
        <w:rPr>
          <w:noProof/>
        </w:rPr>
        <w:drawing>
          <wp:inline distT="0" distB="0" distL="0" distR="0" wp14:anchorId="548EFF5F" wp14:editId="0CE7D05B">
            <wp:extent cx="6068272" cy="1438476"/>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68272" cy="1438476"/>
                    </a:xfrm>
                    <a:prstGeom prst="rect">
                      <a:avLst/>
                    </a:prstGeom>
                  </pic:spPr>
                </pic:pic>
              </a:graphicData>
            </a:graphic>
          </wp:inline>
        </w:drawing>
      </w:r>
    </w:p>
    <w:p w14:paraId="563382F8" w14:textId="52B1B174" w:rsidR="00E46B72" w:rsidRDefault="00E46B72" w:rsidP="00E46B72"/>
    <w:p w14:paraId="05F1872F" w14:textId="31D98777" w:rsidR="00E46B72" w:rsidRDefault="00E46B72" w:rsidP="00E46B72">
      <w:r>
        <w:t xml:space="preserve">On peut finalement activer squid </w:t>
      </w:r>
      <w:proofErr w:type="spellStart"/>
      <w:r>
        <w:t>gard</w:t>
      </w:r>
      <w:proofErr w:type="spellEnd"/>
      <w:r>
        <w:t xml:space="preserve"> en cochant la case et en cliquant sur Apply :</w:t>
      </w:r>
    </w:p>
    <w:p w14:paraId="012EAA0A" w14:textId="77777777" w:rsidR="00E46B72" w:rsidRDefault="00E46B72" w:rsidP="00E46B72"/>
    <w:p w14:paraId="30C1B3A3" w14:textId="77777777" w:rsidR="00E46B72" w:rsidRDefault="00E46B72" w:rsidP="00E46B72">
      <w:r w:rsidRPr="00E46B72">
        <w:rPr>
          <w:noProof/>
        </w:rPr>
        <w:drawing>
          <wp:anchor distT="0" distB="0" distL="114300" distR="114300" simplePos="0" relativeHeight="251656192" behindDoc="0" locked="0" layoutInCell="1" allowOverlap="1" wp14:anchorId="3B274942" wp14:editId="65950643">
            <wp:simplePos x="1311215" y="7108166"/>
            <wp:positionH relativeFrom="column">
              <wp:posOffset>1314007</wp:posOffset>
            </wp:positionH>
            <wp:positionV relativeFrom="paragraph">
              <wp:align>top</wp:align>
            </wp:positionV>
            <wp:extent cx="4919366" cy="3036498"/>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19366" cy="3036498"/>
                    </a:xfrm>
                    <a:prstGeom prst="rect">
                      <a:avLst/>
                    </a:prstGeom>
                  </pic:spPr>
                </pic:pic>
              </a:graphicData>
            </a:graphic>
          </wp:anchor>
        </w:drawing>
      </w:r>
    </w:p>
    <w:p w14:paraId="55F025CD" w14:textId="77777777" w:rsidR="00E46B72" w:rsidRPr="00E46B72" w:rsidRDefault="00E46B72" w:rsidP="00E46B72"/>
    <w:p w14:paraId="527C79F7" w14:textId="77777777" w:rsidR="00E46B72" w:rsidRPr="00E46B72" w:rsidRDefault="00E46B72" w:rsidP="00E46B72"/>
    <w:p w14:paraId="545A2E7C" w14:textId="77777777" w:rsidR="00E46B72" w:rsidRPr="00E46B72" w:rsidRDefault="00E46B72" w:rsidP="00E46B72"/>
    <w:p w14:paraId="41AEDEC2" w14:textId="77777777" w:rsidR="00E46B72" w:rsidRPr="00E46B72" w:rsidRDefault="00E46B72" w:rsidP="00E46B72"/>
    <w:p w14:paraId="7DE1DDE0" w14:textId="77777777" w:rsidR="00E46B72" w:rsidRPr="00E46B72" w:rsidRDefault="00E46B72" w:rsidP="00E46B72"/>
    <w:p w14:paraId="5B83CEFF" w14:textId="77777777" w:rsidR="00E46B72" w:rsidRPr="00E46B72" w:rsidRDefault="00E46B72" w:rsidP="00E46B72"/>
    <w:p w14:paraId="706D1C26" w14:textId="77777777" w:rsidR="00E46B72" w:rsidRPr="00E46B72" w:rsidRDefault="00E46B72" w:rsidP="00E46B72"/>
    <w:p w14:paraId="6C2540B8" w14:textId="77777777" w:rsidR="00E46B72" w:rsidRPr="00E46B72" w:rsidRDefault="00E46B72" w:rsidP="00E46B72"/>
    <w:p w14:paraId="25518563" w14:textId="77777777" w:rsidR="00E46B72" w:rsidRPr="00E46B72" w:rsidRDefault="00E46B72" w:rsidP="00E46B72"/>
    <w:p w14:paraId="423C6BFF" w14:textId="77777777" w:rsidR="00E46B72" w:rsidRPr="00E46B72" w:rsidRDefault="00E46B72" w:rsidP="00E46B72"/>
    <w:p w14:paraId="04CB125B" w14:textId="77777777" w:rsidR="00E46B72" w:rsidRPr="00E46B72" w:rsidRDefault="00E46B72" w:rsidP="00E46B72"/>
    <w:p w14:paraId="7962C2C0" w14:textId="77777777" w:rsidR="00E46B72" w:rsidRPr="00E46B72" w:rsidRDefault="00E46B72" w:rsidP="00E46B72"/>
    <w:p w14:paraId="20CDD77F" w14:textId="77777777" w:rsidR="00E46B72" w:rsidRDefault="00E46B72" w:rsidP="00E46B72"/>
    <w:p w14:paraId="4EF9A8DE" w14:textId="77777777" w:rsidR="00E46B72" w:rsidRDefault="00E46B72" w:rsidP="00E46B72"/>
    <w:p w14:paraId="01389A5E" w14:textId="77777777" w:rsidR="00E46B72" w:rsidRDefault="00E46B72" w:rsidP="00E46B72"/>
    <w:p w14:paraId="7004BFFB" w14:textId="07133A7A" w:rsidR="0053678B" w:rsidRDefault="00E251A7" w:rsidP="00E46B72">
      <w:r>
        <w:lastRenderedPageBreak/>
        <w:t xml:space="preserve">On </w:t>
      </w:r>
      <w:proofErr w:type="gramStart"/>
      <w:r>
        <w:t>peux</w:t>
      </w:r>
      <w:proofErr w:type="gramEnd"/>
      <w:r>
        <w:t xml:space="preserve"> ensuite tester si les ca</w:t>
      </w:r>
      <w:r w:rsidR="0053678B">
        <w:t xml:space="preserve">tégories bloqués le sont bien, en essayant un site en rapport avec la drogue comme </w:t>
      </w:r>
      <w:hyperlink r:id="rId81" w:history="1">
        <w:r w:rsidR="0053678B" w:rsidRPr="00AA265E">
          <w:rPr>
            <w:rStyle w:val="Lienhypertexte"/>
          </w:rPr>
          <w:t>https://www.lafermeducbd.fr/</w:t>
        </w:r>
      </w:hyperlink>
      <w:r w:rsidR="0053678B">
        <w:t xml:space="preserve"> on remarque que la connexion échoue, c’est en réalité squid </w:t>
      </w:r>
      <w:proofErr w:type="spellStart"/>
      <w:r w:rsidR="0053678B">
        <w:t>gard</w:t>
      </w:r>
      <w:proofErr w:type="spellEnd"/>
      <w:r w:rsidR="0053678B">
        <w:t xml:space="preserve"> qui bloque la connexion.</w:t>
      </w:r>
    </w:p>
    <w:p w14:paraId="75F402D9" w14:textId="2D1E3F90" w:rsidR="0053678B" w:rsidRDefault="0053678B" w:rsidP="00E46B72"/>
    <w:p w14:paraId="7C793892" w14:textId="77777777" w:rsidR="0053678B" w:rsidRDefault="0053678B" w:rsidP="00E46B72"/>
    <w:p w14:paraId="3AED02FD" w14:textId="77777777" w:rsidR="00603B3C" w:rsidRDefault="0053678B" w:rsidP="0053678B">
      <w:pPr>
        <w:jc w:val="center"/>
      </w:pPr>
      <w:r w:rsidRPr="0053678B">
        <w:rPr>
          <w:noProof/>
        </w:rPr>
        <w:drawing>
          <wp:inline distT="0" distB="0" distL="0" distR="0" wp14:anchorId="1664FED6" wp14:editId="3B911BED">
            <wp:extent cx="5458587" cy="2886478"/>
            <wp:effectExtent l="0" t="0" r="889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58587" cy="2886478"/>
                    </a:xfrm>
                    <a:prstGeom prst="rect">
                      <a:avLst/>
                    </a:prstGeom>
                  </pic:spPr>
                </pic:pic>
              </a:graphicData>
            </a:graphic>
          </wp:inline>
        </w:drawing>
      </w:r>
    </w:p>
    <w:p w14:paraId="43703129" w14:textId="77777777" w:rsidR="00603B3C" w:rsidRDefault="00603B3C" w:rsidP="0053678B">
      <w:pPr>
        <w:jc w:val="center"/>
      </w:pPr>
    </w:p>
    <w:p w14:paraId="1AD2A847" w14:textId="77777777" w:rsidR="00603B3C" w:rsidRDefault="00603B3C" w:rsidP="00603B3C"/>
    <w:p w14:paraId="4A527DE8" w14:textId="77777777" w:rsidR="00603B3C" w:rsidRPr="00E45781" w:rsidRDefault="00603B3C" w:rsidP="00603B3C">
      <w:pPr>
        <w:pStyle w:val="Titre1"/>
        <w:rPr>
          <w:b/>
          <w:bCs/>
          <w:i/>
          <w:iCs/>
          <w:u w:val="single"/>
        </w:rPr>
      </w:pPr>
      <w:bookmarkStart w:id="24" w:name="_Toc101972010"/>
      <w:r w:rsidRPr="00E45781">
        <w:rPr>
          <w:b/>
          <w:bCs/>
          <w:i/>
          <w:iCs/>
          <w:u w:val="single"/>
        </w:rPr>
        <w:t>VII – PROXY TRANSPARENT</w:t>
      </w:r>
      <w:bookmarkEnd w:id="24"/>
    </w:p>
    <w:p w14:paraId="781CCA0B" w14:textId="0380098D" w:rsidR="00603B3C" w:rsidRDefault="00603B3C" w:rsidP="00603B3C"/>
    <w:p w14:paraId="61FB1BF2" w14:textId="38FE9248" w:rsidR="00603B3C" w:rsidRDefault="00603B3C" w:rsidP="00603B3C">
      <w:r>
        <w:t xml:space="preserve">Pour que notre </w:t>
      </w:r>
      <w:proofErr w:type="spellStart"/>
      <w:r>
        <w:t>pfsense</w:t>
      </w:r>
      <w:proofErr w:type="spellEnd"/>
      <w:r>
        <w:t xml:space="preserve"> deviennent un proxy dit « transparent », il faut rajouter dans le serveur DNS déjà présent notre </w:t>
      </w:r>
      <w:proofErr w:type="spellStart"/>
      <w:r>
        <w:t>pfsense</w:t>
      </w:r>
      <w:proofErr w:type="spellEnd"/>
      <w:r>
        <w:t xml:space="preserve"> comme redirecteur DNS, c’est-à-dire que toutes les requêtes à destination d’hôtes externes passeront par ce dernier. Pour cela il faut se rendre dans la configuration du rôle DNS sur le serveur DNS et rajouter l’adresse IP de notre </w:t>
      </w:r>
      <w:proofErr w:type="spellStart"/>
      <w:r>
        <w:t>pfsense</w:t>
      </w:r>
      <w:proofErr w:type="spellEnd"/>
      <w:r>
        <w:t> :</w:t>
      </w:r>
    </w:p>
    <w:p w14:paraId="193EA35C" w14:textId="1860ECB1" w:rsidR="00603B3C" w:rsidRDefault="00603B3C" w:rsidP="00603B3C">
      <w:pPr>
        <w:jc w:val="center"/>
      </w:pPr>
      <w:r w:rsidRPr="00603B3C">
        <w:rPr>
          <w:noProof/>
        </w:rPr>
        <w:drawing>
          <wp:inline distT="0" distB="0" distL="0" distR="0" wp14:anchorId="155246C2" wp14:editId="18693D4A">
            <wp:extent cx="3764001" cy="4071668"/>
            <wp:effectExtent l="0" t="0" r="8255" b="508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71832" cy="4080139"/>
                    </a:xfrm>
                    <a:prstGeom prst="rect">
                      <a:avLst/>
                    </a:prstGeom>
                  </pic:spPr>
                </pic:pic>
              </a:graphicData>
            </a:graphic>
          </wp:inline>
        </w:drawing>
      </w:r>
    </w:p>
    <w:p w14:paraId="59650D9A" w14:textId="77777777" w:rsidR="00603B3C" w:rsidRPr="00603B3C" w:rsidRDefault="00603B3C" w:rsidP="00603B3C">
      <w:pPr>
        <w:jc w:val="center"/>
      </w:pPr>
    </w:p>
    <w:p w14:paraId="09B1F147" w14:textId="59B51B46" w:rsidR="00E46B72" w:rsidRDefault="00E46B72" w:rsidP="00603B3C">
      <w:r>
        <w:lastRenderedPageBreak/>
        <w:br w:type="textWrapping" w:clear="all"/>
      </w:r>
    </w:p>
    <w:p w14:paraId="2C40FC51" w14:textId="77777777" w:rsidR="00E46B72" w:rsidRDefault="00E46B72" w:rsidP="00E46B72">
      <w:pPr>
        <w:jc w:val="center"/>
      </w:pPr>
    </w:p>
    <w:p w14:paraId="28C40124" w14:textId="2B86F1E5" w:rsidR="00E46B72" w:rsidRPr="00812873" w:rsidRDefault="00E46B72" w:rsidP="00E46B72"/>
    <w:sectPr w:rsidR="00E46B72" w:rsidRPr="00812873" w:rsidSect="00DE4713">
      <w:headerReference w:type="default" r:id="rId84"/>
      <w:footerReference w:type="default" r:id="rId85"/>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781D6" w14:textId="77777777" w:rsidR="00A63C50" w:rsidRDefault="00A63C50" w:rsidP="006651C9">
      <w:r>
        <w:separator/>
      </w:r>
    </w:p>
  </w:endnote>
  <w:endnote w:type="continuationSeparator" w:id="0">
    <w:p w14:paraId="28BA6B75" w14:textId="77777777" w:rsidR="00A63C50" w:rsidRDefault="00A63C50"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MS Mincho">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620279"/>
      <w:docPartObj>
        <w:docPartGallery w:val="Page Numbers (Bottom of Page)"/>
        <w:docPartUnique/>
      </w:docPartObj>
    </w:sdtPr>
    <w:sdtEndPr/>
    <w:sdtContent>
      <w:p w14:paraId="0466FBCA" w14:textId="1AA48187" w:rsidR="006828E9" w:rsidRDefault="006828E9">
        <w:pPr>
          <w:pStyle w:val="Pieddepage"/>
          <w:jc w:val="right"/>
        </w:pPr>
        <w:r>
          <w:fldChar w:fldCharType="begin"/>
        </w:r>
        <w:r>
          <w:instrText>PAGE   \* MERGEFORMAT</w:instrText>
        </w:r>
        <w:r>
          <w:fldChar w:fldCharType="separate"/>
        </w:r>
        <w:r>
          <w:t>2</w:t>
        </w:r>
        <w:r>
          <w:fldChar w:fldCharType="end"/>
        </w:r>
      </w:p>
    </w:sdtContent>
  </w:sdt>
  <w:p w14:paraId="6E3CF9B2" w14:textId="77777777" w:rsidR="006828E9" w:rsidRDefault="006828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74181" w14:textId="77777777" w:rsidR="00A63C50" w:rsidRDefault="00A63C50" w:rsidP="006651C9">
      <w:r>
        <w:separator/>
      </w:r>
    </w:p>
  </w:footnote>
  <w:footnote w:type="continuationSeparator" w:id="0">
    <w:p w14:paraId="6DFFBFDC" w14:textId="77777777" w:rsidR="00A63C50" w:rsidRDefault="00A63C50"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940A5" w14:textId="70E50CD2" w:rsidR="00A57B23" w:rsidRDefault="00A57B2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DC2E1B"/>
    <w:multiLevelType w:val="hybridMultilevel"/>
    <w:tmpl w:val="783E9A5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FA63529"/>
    <w:multiLevelType w:val="multilevel"/>
    <w:tmpl w:val="5024FCE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684C1D"/>
    <w:multiLevelType w:val="hybridMultilevel"/>
    <w:tmpl w:val="72C44D3C"/>
    <w:lvl w:ilvl="0" w:tplc="073CD6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828E9"/>
    <w:rsid w:val="00012582"/>
    <w:rsid w:val="00017713"/>
    <w:rsid w:val="000246A9"/>
    <w:rsid w:val="000326C5"/>
    <w:rsid w:val="00060BF1"/>
    <w:rsid w:val="00060C31"/>
    <w:rsid w:val="00065F00"/>
    <w:rsid w:val="00077BAA"/>
    <w:rsid w:val="0008007E"/>
    <w:rsid w:val="000861DC"/>
    <w:rsid w:val="000A3538"/>
    <w:rsid w:val="000C32A3"/>
    <w:rsid w:val="000D0FB8"/>
    <w:rsid w:val="000D125E"/>
    <w:rsid w:val="000D6A5E"/>
    <w:rsid w:val="00104CC2"/>
    <w:rsid w:val="001127F9"/>
    <w:rsid w:val="00152494"/>
    <w:rsid w:val="00154F18"/>
    <w:rsid w:val="001730CA"/>
    <w:rsid w:val="001865C6"/>
    <w:rsid w:val="001A02BE"/>
    <w:rsid w:val="001C4A30"/>
    <w:rsid w:val="001D1254"/>
    <w:rsid w:val="001E29F7"/>
    <w:rsid w:val="001F6DB0"/>
    <w:rsid w:val="001F6F9B"/>
    <w:rsid w:val="00202362"/>
    <w:rsid w:val="00203AF1"/>
    <w:rsid w:val="00234382"/>
    <w:rsid w:val="002534DD"/>
    <w:rsid w:val="00255463"/>
    <w:rsid w:val="002720EC"/>
    <w:rsid w:val="002732F7"/>
    <w:rsid w:val="002825B9"/>
    <w:rsid w:val="002A56F9"/>
    <w:rsid w:val="002A724D"/>
    <w:rsid w:val="002B46D7"/>
    <w:rsid w:val="002B507F"/>
    <w:rsid w:val="002C53DA"/>
    <w:rsid w:val="002C75A0"/>
    <w:rsid w:val="002F29ED"/>
    <w:rsid w:val="002F4FD5"/>
    <w:rsid w:val="002F5785"/>
    <w:rsid w:val="002F6608"/>
    <w:rsid w:val="00325909"/>
    <w:rsid w:val="0035327C"/>
    <w:rsid w:val="00360ED2"/>
    <w:rsid w:val="00362725"/>
    <w:rsid w:val="00364ADF"/>
    <w:rsid w:val="00382A6D"/>
    <w:rsid w:val="003874D9"/>
    <w:rsid w:val="00390084"/>
    <w:rsid w:val="003B3EB1"/>
    <w:rsid w:val="003B5121"/>
    <w:rsid w:val="003C6AE6"/>
    <w:rsid w:val="003D0A5E"/>
    <w:rsid w:val="003D78A1"/>
    <w:rsid w:val="003F0205"/>
    <w:rsid w:val="00412896"/>
    <w:rsid w:val="00427768"/>
    <w:rsid w:val="004351A4"/>
    <w:rsid w:val="004559B8"/>
    <w:rsid w:val="004566D2"/>
    <w:rsid w:val="00463284"/>
    <w:rsid w:val="00472FC1"/>
    <w:rsid w:val="004A6277"/>
    <w:rsid w:val="00500E89"/>
    <w:rsid w:val="0051432F"/>
    <w:rsid w:val="00515EF9"/>
    <w:rsid w:val="00521395"/>
    <w:rsid w:val="00526BE8"/>
    <w:rsid w:val="00526DD1"/>
    <w:rsid w:val="005301FD"/>
    <w:rsid w:val="00535443"/>
    <w:rsid w:val="0053678B"/>
    <w:rsid w:val="00537F59"/>
    <w:rsid w:val="00551BE7"/>
    <w:rsid w:val="00552125"/>
    <w:rsid w:val="00552A23"/>
    <w:rsid w:val="00581BE8"/>
    <w:rsid w:val="0058332A"/>
    <w:rsid w:val="005966F7"/>
    <w:rsid w:val="005A4590"/>
    <w:rsid w:val="005D0F03"/>
    <w:rsid w:val="005D5AB6"/>
    <w:rsid w:val="005F6374"/>
    <w:rsid w:val="00603B3C"/>
    <w:rsid w:val="00631D93"/>
    <w:rsid w:val="00631EED"/>
    <w:rsid w:val="00643F3D"/>
    <w:rsid w:val="00644E60"/>
    <w:rsid w:val="006561A7"/>
    <w:rsid w:val="006569EB"/>
    <w:rsid w:val="00663E94"/>
    <w:rsid w:val="006651C9"/>
    <w:rsid w:val="00677199"/>
    <w:rsid w:val="006828E9"/>
    <w:rsid w:val="00686C81"/>
    <w:rsid w:val="00691AE1"/>
    <w:rsid w:val="00691FD4"/>
    <w:rsid w:val="006A0FDD"/>
    <w:rsid w:val="006A73C8"/>
    <w:rsid w:val="006B445E"/>
    <w:rsid w:val="006C39EC"/>
    <w:rsid w:val="006C44B3"/>
    <w:rsid w:val="006D0D8C"/>
    <w:rsid w:val="006D2B4B"/>
    <w:rsid w:val="006D5B27"/>
    <w:rsid w:val="00701180"/>
    <w:rsid w:val="007113F3"/>
    <w:rsid w:val="007158DC"/>
    <w:rsid w:val="00726528"/>
    <w:rsid w:val="00730E42"/>
    <w:rsid w:val="00741590"/>
    <w:rsid w:val="007450BD"/>
    <w:rsid w:val="007624CF"/>
    <w:rsid w:val="00762AAC"/>
    <w:rsid w:val="00781C09"/>
    <w:rsid w:val="00792A93"/>
    <w:rsid w:val="007975A2"/>
    <w:rsid w:val="007A7273"/>
    <w:rsid w:val="007C27E3"/>
    <w:rsid w:val="007D4AF8"/>
    <w:rsid w:val="007E1DCC"/>
    <w:rsid w:val="007F0CEC"/>
    <w:rsid w:val="00807216"/>
    <w:rsid w:val="00810D47"/>
    <w:rsid w:val="00812873"/>
    <w:rsid w:val="0081689D"/>
    <w:rsid w:val="00824FBC"/>
    <w:rsid w:val="0084203D"/>
    <w:rsid w:val="008478F5"/>
    <w:rsid w:val="00863692"/>
    <w:rsid w:val="0087101A"/>
    <w:rsid w:val="00875422"/>
    <w:rsid w:val="00881AE3"/>
    <w:rsid w:val="00884D8D"/>
    <w:rsid w:val="00887A7D"/>
    <w:rsid w:val="008915FD"/>
    <w:rsid w:val="008A616B"/>
    <w:rsid w:val="008B2DA9"/>
    <w:rsid w:val="008C306A"/>
    <w:rsid w:val="008E1FBE"/>
    <w:rsid w:val="008F3DA1"/>
    <w:rsid w:val="008F594E"/>
    <w:rsid w:val="00901EB1"/>
    <w:rsid w:val="009045F4"/>
    <w:rsid w:val="00907377"/>
    <w:rsid w:val="0091334D"/>
    <w:rsid w:val="00916DBE"/>
    <w:rsid w:val="00926460"/>
    <w:rsid w:val="00932FE4"/>
    <w:rsid w:val="009421DE"/>
    <w:rsid w:val="009452A9"/>
    <w:rsid w:val="00945944"/>
    <w:rsid w:val="00957A75"/>
    <w:rsid w:val="009961BE"/>
    <w:rsid w:val="00997089"/>
    <w:rsid w:val="009A6D3D"/>
    <w:rsid w:val="009A7311"/>
    <w:rsid w:val="009B0170"/>
    <w:rsid w:val="009B725D"/>
    <w:rsid w:val="009C177E"/>
    <w:rsid w:val="009E3490"/>
    <w:rsid w:val="009F3BDA"/>
    <w:rsid w:val="00A06BFC"/>
    <w:rsid w:val="00A120ED"/>
    <w:rsid w:val="00A277DF"/>
    <w:rsid w:val="00A4190B"/>
    <w:rsid w:val="00A4290E"/>
    <w:rsid w:val="00A47582"/>
    <w:rsid w:val="00A56D83"/>
    <w:rsid w:val="00A57B23"/>
    <w:rsid w:val="00A63736"/>
    <w:rsid w:val="00A63C50"/>
    <w:rsid w:val="00A63E1F"/>
    <w:rsid w:val="00A7473F"/>
    <w:rsid w:val="00AA04D5"/>
    <w:rsid w:val="00AA091A"/>
    <w:rsid w:val="00AC0341"/>
    <w:rsid w:val="00AC3ABA"/>
    <w:rsid w:val="00AC4D84"/>
    <w:rsid w:val="00AE5E79"/>
    <w:rsid w:val="00AF6BAF"/>
    <w:rsid w:val="00AF7742"/>
    <w:rsid w:val="00B00F97"/>
    <w:rsid w:val="00B0542F"/>
    <w:rsid w:val="00B258AA"/>
    <w:rsid w:val="00B3475F"/>
    <w:rsid w:val="00B3766B"/>
    <w:rsid w:val="00B53CA5"/>
    <w:rsid w:val="00B859F6"/>
    <w:rsid w:val="00B87D29"/>
    <w:rsid w:val="00B93E66"/>
    <w:rsid w:val="00B95C66"/>
    <w:rsid w:val="00BA6998"/>
    <w:rsid w:val="00BB03DF"/>
    <w:rsid w:val="00BB32B1"/>
    <w:rsid w:val="00BC2026"/>
    <w:rsid w:val="00BD6711"/>
    <w:rsid w:val="00BD733F"/>
    <w:rsid w:val="00BD7956"/>
    <w:rsid w:val="00BE1B38"/>
    <w:rsid w:val="00BF0E26"/>
    <w:rsid w:val="00BF195B"/>
    <w:rsid w:val="00BF2F9E"/>
    <w:rsid w:val="00BF5D5F"/>
    <w:rsid w:val="00C12339"/>
    <w:rsid w:val="00C12BAE"/>
    <w:rsid w:val="00C25CAE"/>
    <w:rsid w:val="00C5496B"/>
    <w:rsid w:val="00C57FC3"/>
    <w:rsid w:val="00C65ABC"/>
    <w:rsid w:val="00C85445"/>
    <w:rsid w:val="00C86011"/>
    <w:rsid w:val="00C860CC"/>
    <w:rsid w:val="00CB6206"/>
    <w:rsid w:val="00CB7999"/>
    <w:rsid w:val="00CC422D"/>
    <w:rsid w:val="00CE2061"/>
    <w:rsid w:val="00CF3D48"/>
    <w:rsid w:val="00D0334E"/>
    <w:rsid w:val="00D07AA2"/>
    <w:rsid w:val="00D33D2A"/>
    <w:rsid w:val="00D44F75"/>
    <w:rsid w:val="00D45D72"/>
    <w:rsid w:val="00D556C7"/>
    <w:rsid w:val="00D63D88"/>
    <w:rsid w:val="00D66B4E"/>
    <w:rsid w:val="00D7331B"/>
    <w:rsid w:val="00D868F0"/>
    <w:rsid w:val="00D86F3D"/>
    <w:rsid w:val="00D90008"/>
    <w:rsid w:val="00D97D16"/>
    <w:rsid w:val="00DB2936"/>
    <w:rsid w:val="00DC1FB8"/>
    <w:rsid w:val="00DD5A1A"/>
    <w:rsid w:val="00DD7965"/>
    <w:rsid w:val="00DE4713"/>
    <w:rsid w:val="00E020C3"/>
    <w:rsid w:val="00E107BB"/>
    <w:rsid w:val="00E10DC4"/>
    <w:rsid w:val="00E251A7"/>
    <w:rsid w:val="00E45781"/>
    <w:rsid w:val="00E46B72"/>
    <w:rsid w:val="00E5405E"/>
    <w:rsid w:val="00E55CBA"/>
    <w:rsid w:val="00E853EE"/>
    <w:rsid w:val="00E971AA"/>
    <w:rsid w:val="00EC4181"/>
    <w:rsid w:val="00EE11C4"/>
    <w:rsid w:val="00F06EA9"/>
    <w:rsid w:val="00F30AD8"/>
    <w:rsid w:val="00F33741"/>
    <w:rsid w:val="00F34297"/>
    <w:rsid w:val="00F35511"/>
    <w:rsid w:val="00F40A20"/>
    <w:rsid w:val="00F522DA"/>
    <w:rsid w:val="00F55A47"/>
    <w:rsid w:val="00F8101C"/>
    <w:rsid w:val="00F85B76"/>
    <w:rsid w:val="00F86289"/>
    <w:rsid w:val="00F879E5"/>
    <w:rsid w:val="00FA3422"/>
    <w:rsid w:val="00FA453A"/>
    <w:rsid w:val="00FA4A96"/>
    <w:rsid w:val="00FC7851"/>
    <w:rsid w:val="00FD0E24"/>
    <w:rsid w:val="00FE3D1F"/>
    <w:rsid w:val="00FF283F"/>
    <w:rsid w:val="00FF66A4"/>
    <w:rsid w:val="00FF7426"/>
    <w:rsid w:val="00FF77DB"/>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332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828E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7F0CE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6828E9"/>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7F0CEC"/>
    <w:rPr>
      <w:rFonts w:asciiTheme="majorHAnsi" w:eastAsiaTheme="majorEastAsia" w:hAnsiTheme="majorHAnsi" w:cstheme="majorBidi"/>
      <w:color w:val="365F91" w:themeColor="accent1" w:themeShade="BF"/>
      <w:sz w:val="26"/>
      <w:szCs w:val="26"/>
    </w:rPr>
  </w:style>
  <w:style w:type="paragraph" w:customStyle="1" w:styleId="Default">
    <w:name w:val="Default"/>
    <w:rsid w:val="007F0CEC"/>
    <w:pPr>
      <w:autoSpaceDE w:val="0"/>
      <w:autoSpaceDN w:val="0"/>
      <w:adjustRightInd w:val="0"/>
    </w:pPr>
    <w:rPr>
      <w:rFonts w:ascii="Calibri" w:hAnsi="Calibri" w:cs="Calibri"/>
      <w:color w:val="000000"/>
    </w:rPr>
  </w:style>
  <w:style w:type="paragraph" w:styleId="Paragraphedeliste">
    <w:name w:val="List Paragraph"/>
    <w:basedOn w:val="Normal"/>
    <w:uiPriority w:val="34"/>
    <w:qFormat/>
    <w:rsid w:val="00B258AA"/>
    <w:pPr>
      <w:ind w:left="720"/>
      <w:contextualSpacing/>
    </w:pPr>
  </w:style>
  <w:style w:type="table" w:styleId="Grilledutableau">
    <w:name w:val="Table Grid"/>
    <w:basedOn w:val="TableauNormal"/>
    <w:uiPriority w:val="59"/>
    <w:rsid w:val="00F355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7158DC"/>
    <w:pPr>
      <w:spacing w:line="259" w:lineRule="auto"/>
      <w:outlineLvl w:val="9"/>
    </w:pPr>
  </w:style>
  <w:style w:type="paragraph" w:styleId="TM2">
    <w:name w:val="toc 2"/>
    <w:basedOn w:val="Normal"/>
    <w:next w:val="Normal"/>
    <w:autoRedefine/>
    <w:uiPriority w:val="39"/>
    <w:unhideWhenUsed/>
    <w:rsid w:val="007158DC"/>
    <w:pPr>
      <w:spacing w:after="100" w:line="259" w:lineRule="auto"/>
      <w:ind w:left="220"/>
    </w:pPr>
    <w:rPr>
      <w:rFonts w:cs="Times New Roman"/>
      <w:sz w:val="22"/>
      <w:szCs w:val="22"/>
    </w:rPr>
  </w:style>
  <w:style w:type="paragraph" w:styleId="TM1">
    <w:name w:val="toc 1"/>
    <w:basedOn w:val="Normal"/>
    <w:next w:val="Normal"/>
    <w:autoRedefine/>
    <w:uiPriority w:val="39"/>
    <w:unhideWhenUsed/>
    <w:rsid w:val="007158DC"/>
    <w:pPr>
      <w:spacing w:after="100" w:line="259" w:lineRule="auto"/>
    </w:pPr>
    <w:rPr>
      <w:rFonts w:cs="Times New Roman"/>
      <w:sz w:val="22"/>
      <w:szCs w:val="22"/>
    </w:rPr>
  </w:style>
  <w:style w:type="paragraph" w:styleId="TM3">
    <w:name w:val="toc 3"/>
    <w:basedOn w:val="Normal"/>
    <w:next w:val="Normal"/>
    <w:autoRedefine/>
    <w:uiPriority w:val="39"/>
    <w:unhideWhenUsed/>
    <w:rsid w:val="007158DC"/>
    <w:pPr>
      <w:spacing w:after="100" w:line="259" w:lineRule="auto"/>
      <w:ind w:left="440"/>
    </w:pPr>
    <w:rPr>
      <w:rFonts w:cs="Times New Roman"/>
      <w:sz w:val="22"/>
      <w:szCs w:val="22"/>
    </w:rPr>
  </w:style>
  <w:style w:type="character" w:styleId="Lienhypertexte">
    <w:name w:val="Hyperlink"/>
    <w:basedOn w:val="Policepardfaut"/>
    <w:uiPriority w:val="99"/>
    <w:unhideWhenUsed/>
    <w:rsid w:val="00D07AA2"/>
    <w:rPr>
      <w:color w:val="0000FF" w:themeColor="hyperlink"/>
      <w:u w:val="single"/>
    </w:rPr>
  </w:style>
  <w:style w:type="character" w:styleId="Mentionnonrsolue">
    <w:name w:val="Unresolved Mention"/>
    <w:basedOn w:val="Policepardfaut"/>
    <w:uiPriority w:val="99"/>
    <w:semiHidden/>
    <w:unhideWhenUsed/>
    <w:rsid w:val="00816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85609">
      <w:bodyDiv w:val="1"/>
      <w:marLeft w:val="0"/>
      <w:marRight w:val="0"/>
      <w:marTop w:val="0"/>
      <w:marBottom w:val="0"/>
      <w:divBdr>
        <w:top w:val="none" w:sz="0" w:space="0" w:color="auto"/>
        <w:left w:val="none" w:sz="0" w:space="0" w:color="auto"/>
        <w:bottom w:val="none" w:sz="0" w:space="0" w:color="auto"/>
        <w:right w:val="none" w:sz="0" w:space="0" w:color="auto"/>
      </w:divBdr>
    </w:div>
    <w:div w:id="164832300">
      <w:bodyDiv w:val="1"/>
      <w:marLeft w:val="0"/>
      <w:marRight w:val="0"/>
      <w:marTop w:val="0"/>
      <w:marBottom w:val="0"/>
      <w:divBdr>
        <w:top w:val="none" w:sz="0" w:space="0" w:color="auto"/>
        <w:left w:val="none" w:sz="0" w:space="0" w:color="auto"/>
        <w:bottom w:val="none" w:sz="0" w:space="0" w:color="auto"/>
        <w:right w:val="none" w:sz="0" w:space="0" w:color="auto"/>
      </w:divBdr>
    </w:div>
    <w:div w:id="281227854">
      <w:bodyDiv w:val="1"/>
      <w:marLeft w:val="0"/>
      <w:marRight w:val="0"/>
      <w:marTop w:val="0"/>
      <w:marBottom w:val="0"/>
      <w:divBdr>
        <w:top w:val="none" w:sz="0" w:space="0" w:color="auto"/>
        <w:left w:val="none" w:sz="0" w:space="0" w:color="auto"/>
        <w:bottom w:val="none" w:sz="0" w:space="0" w:color="auto"/>
        <w:right w:val="none" w:sz="0" w:space="0" w:color="auto"/>
      </w:divBdr>
    </w:div>
    <w:div w:id="284849663">
      <w:bodyDiv w:val="1"/>
      <w:marLeft w:val="0"/>
      <w:marRight w:val="0"/>
      <w:marTop w:val="0"/>
      <w:marBottom w:val="0"/>
      <w:divBdr>
        <w:top w:val="none" w:sz="0" w:space="0" w:color="auto"/>
        <w:left w:val="none" w:sz="0" w:space="0" w:color="auto"/>
        <w:bottom w:val="none" w:sz="0" w:space="0" w:color="auto"/>
        <w:right w:val="none" w:sz="0" w:space="0" w:color="auto"/>
      </w:divBdr>
    </w:div>
    <w:div w:id="1036353206">
      <w:bodyDiv w:val="1"/>
      <w:marLeft w:val="0"/>
      <w:marRight w:val="0"/>
      <w:marTop w:val="0"/>
      <w:marBottom w:val="0"/>
      <w:divBdr>
        <w:top w:val="none" w:sz="0" w:space="0" w:color="auto"/>
        <w:left w:val="none" w:sz="0" w:space="0" w:color="auto"/>
        <w:bottom w:val="none" w:sz="0" w:space="0" w:color="auto"/>
        <w:right w:val="none" w:sz="0" w:space="0" w:color="auto"/>
      </w:divBdr>
    </w:div>
    <w:div w:id="1054623685">
      <w:bodyDiv w:val="1"/>
      <w:marLeft w:val="0"/>
      <w:marRight w:val="0"/>
      <w:marTop w:val="0"/>
      <w:marBottom w:val="0"/>
      <w:divBdr>
        <w:top w:val="none" w:sz="0" w:space="0" w:color="auto"/>
        <w:left w:val="none" w:sz="0" w:space="0" w:color="auto"/>
        <w:bottom w:val="none" w:sz="0" w:space="0" w:color="auto"/>
        <w:right w:val="none" w:sz="0" w:space="0" w:color="auto"/>
      </w:divBdr>
    </w:div>
    <w:div w:id="1292978828">
      <w:bodyDiv w:val="1"/>
      <w:marLeft w:val="0"/>
      <w:marRight w:val="0"/>
      <w:marTop w:val="0"/>
      <w:marBottom w:val="0"/>
      <w:divBdr>
        <w:top w:val="none" w:sz="0" w:space="0" w:color="auto"/>
        <w:left w:val="none" w:sz="0" w:space="0" w:color="auto"/>
        <w:bottom w:val="none" w:sz="0" w:space="0" w:color="auto"/>
        <w:right w:val="none" w:sz="0" w:space="0" w:color="auto"/>
      </w:divBdr>
    </w:div>
    <w:div w:id="1467774504">
      <w:bodyDiv w:val="1"/>
      <w:marLeft w:val="0"/>
      <w:marRight w:val="0"/>
      <w:marTop w:val="0"/>
      <w:marBottom w:val="0"/>
      <w:divBdr>
        <w:top w:val="none" w:sz="0" w:space="0" w:color="auto"/>
        <w:left w:val="none" w:sz="0" w:space="0" w:color="auto"/>
        <w:bottom w:val="none" w:sz="0" w:space="0" w:color="auto"/>
        <w:right w:val="none" w:sz="0" w:space="0" w:color="auto"/>
      </w:divBdr>
    </w:div>
    <w:div w:id="1496607183">
      <w:bodyDiv w:val="1"/>
      <w:marLeft w:val="0"/>
      <w:marRight w:val="0"/>
      <w:marTop w:val="0"/>
      <w:marBottom w:val="0"/>
      <w:divBdr>
        <w:top w:val="none" w:sz="0" w:space="0" w:color="auto"/>
        <w:left w:val="none" w:sz="0" w:space="0" w:color="auto"/>
        <w:bottom w:val="none" w:sz="0" w:space="0" w:color="auto"/>
        <w:right w:val="none" w:sz="0" w:space="0" w:color="auto"/>
      </w:divBdr>
    </w:div>
    <w:div w:id="1774089146">
      <w:bodyDiv w:val="1"/>
      <w:marLeft w:val="0"/>
      <w:marRight w:val="0"/>
      <w:marTop w:val="0"/>
      <w:marBottom w:val="0"/>
      <w:divBdr>
        <w:top w:val="none" w:sz="0" w:space="0" w:color="auto"/>
        <w:left w:val="none" w:sz="0" w:space="0" w:color="auto"/>
        <w:bottom w:val="none" w:sz="0" w:space="0" w:color="auto"/>
        <w:right w:val="none" w:sz="0" w:space="0" w:color="auto"/>
      </w:divBdr>
    </w:div>
    <w:div w:id="1985771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eader" Target="header1.xml"/><Relationship Id="rId16" Type="http://schemas.openxmlformats.org/officeDocument/2006/relationships/image" Target="media/image4.png"/><Relationship Id="rId11" Type="http://schemas.openxmlformats.org/officeDocument/2006/relationships/image" Target="media/image1.jpg"/><Relationship Id="rId32" Type="http://schemas.openxmlformats.org/officeDocument/2006/relationships/hyperlink" Target="https://votreadresseip:8066/" TargetMode="External"/><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numbering" Target="numbering.xml"/><Relationship Id="rId19" Type="http://schemas.openxmlformats.org/officeDocument/2006/relationships/image" Target="media/image7.jpg"/><Relationship Id="rId14" Type="http://schemas.openxmlformats.org/officeDocument/2006/relationships/hyperlink" Target="https://www.proxmox.com/en/downloads?task=callelement&amp;format=raw&amp;item_id=638&amp;element=f85c494b-2b32-4109-b8c1-083cca2b7db6&amp;method=download&amp;args%5b0%5d=afb0e9233ed066190b3b633297fe9d71" TargetMode="External"/><Relationship Id="rId22" Type="http://schemas.openxmlformats.org/officeDocument/2006/relationships/image" Target="media/image10.jpg"/><Relationship Id="rId27" Type="http://schemas.openxmlformats.org/officeDocument/2006/relationships/hyperlink" Target="https://votreadresseip:8066/" TargetMode="External"/><Relationship Id="rId30" Type="http://schemas.openxmlformats.org/officeDocument/2006/relationships/hyperlink" Target="https://votreadresseip:8066/"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emf"/><Relationship Id="rId67" Type="http://schemas.openxmlformats.org/officeDocument/2006/relationships/image" Target="media/image49.png"/><Relationship Id="rId20" Type="http://schemas.openxmlformats.org/officeDocument/2006/relationships/image" Target="media/image8.jp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dn.discordapp.com/attachments/947869165736296488/947869307726102638/balenaEtcher-Setup-177.zip" TargetMode="External"/><Relationship Id="rId23" Type="http://schemas.openxmlformats.org/officeDocument/2006/relationships/image" Target="media/image11.png"/><Relationship Id="rId28" Type="http://schemas.openxmlformats.org/officeDocument/2006/relationships/hyperlink" Target="https://votreadresseip:8066/"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hyperlink" Target="https://votreadresseip:8066/"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emf"/><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hyperlink" Target="https://www.lafermeducbd.fr/"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dsi.ut-capitole.fr/blacklists/download/blacklists_for_pfsense.tar.gz" TargetMode="External"/><Relationship Id="rId7" Type="http://schemas.openxmlformats.org/officeDocument/2006/relationships/settings" Target="setting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votreadresseip:8066/" TargetMode="External"/><Relationship Id="rId24" Type="http://schemas.openxmlformats.org/officeDocument/2006/relationships/image" Target="media/image12.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terrasson\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3.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29</Pages>
  <Words>3038</Words>
  <Characters>16711</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2022-04-26T08:21:00Z</dcterms:created>
  <dcterms:modified xsi:type="dcterms:W3CDTF">2022-04-28T10:12:00Z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